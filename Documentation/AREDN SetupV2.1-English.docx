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7B28A" w14:textId="62BB68FC"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0BD568ED" w14:textId="4636FE22" w:rsidR="002D37E3" w:rsidRPr="002D37E3" w:rsidRDefault="00940B79" w:rsidP="002D37E3">
      <w:pPr>
        <w:pStyle w:val="Titel"/>
        <w:jc w:val="center"/>
        <w:rPr>
          <w:sz w:val="144"/>
          <w:szCs w:val="144"/>
        </w:rPr>
      </w:pPr>
      <w:r w:rsidRPr="006A7911">
        <w:rPr>
          <w:sz w:val="144"/>
          <w:szCs w:val="144"/>
        </w:rPr>
        <w:t>AREDN Setup</w:t>
      </w:r>
      <w:r w:rsidR="00AF7D40">
        <w:rPr>
          <w:sz w:val="144"/>
          <w:szCs w:val="144"/>
        </w:rPr>
        <w:br/>
      </w:r>
      <w:r w:rsidR="002D37E3" w:rsidRPr="002D37E3">
        <w:rPr>
          <w:sz w:val="144"/>
          <w:szCs w:val="144"/>
        </w:rPr>
        <w:t>V2</w:t>
      </w:r>
      <w:r w:rsidR="006E0027">
        <w:rPr>
          <w:sz w:val="144"/>
          <w:szCs w:val="144"/>
        </w:rPr>
        <w:t>.1</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12257C29"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18585F">
        <w:rPr>
          <w:sz w:val="28"/>
          <w:szCs w:val="28"/>
        </w:rPr>
        <w:t>1</w:t>
      </w:r>
      <w:r w:rsidR="00C82C4F">
        <w:rPr>
          <w:sz w:val="28"/>
          <w:szCs w:val="28"/>
        </w:rPr>
        <w:t>3</w:t>
      </w:r>
      <w:r w:rsidR="0018585F">
        <w:rPr>
          <w:sz w:val="28"/>
          <w:szCs w:val="28"/>
        </w:rPr>
        <w:t>.</w:t>
      </w:r>
      <w:r w:rsidR="006E0027">
        <w:rPr>
          <w:sz w:val="28"/>
          <w:szCs w:val="28"/>
        </w:rPr>
        <w:t>11</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2BF3C4F2" w14:textId="0A4156D5" w:rsidR="003D40D7"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82639059" w:history="1">
            <w:r w:rsidR="003D40D7" w:rsidRPr="005D25D6">
              <w:rPr>
                <w:rStyle w:val="Hyperlink"/>
                <w:noProof/>
                <w:lang w:val="en-GB"/>
              </w:rPr>
              <w:t>Preparation</w:t>
            </w:r>
            <w:r w:rsidR="003D40D7">
              <w:rPr>
                <w:noProof/>
                <w:webHidden/>
              </w:rPr>
              <w:tab/>
            </w:r>
            <w:r w:rsidR="003D40D7">
              <w:rPr>
                <w:noProof/>
                <w:webHidden/>
              </w:rPr>
              <w:fldChar w:fldCharType="begin"/>
            </w:r>
            <w:r w:rsidR="003D40D7">
              <w:rPr>
                <w:noProof/>
                <w:webHidden/>
              </w:rPr>
              <w:instrText xml:space="preserve"> PAGEREF _Toc182639059 \h </w:instrText>
            </w:r>
            <w:r w:rsidR="003D40D7">
              <w:rPr>
                <w:noProof/>
                <w:webHidden/>
              </w:rPr>
            </w:r>
            <w:r w:rsidR="003D40D7">
              <w:rPr>
                <w:noProof/>
                <w:webHidden/>
              </w:rPr>
              <w:fldChar w:fldCharType="separate"/>
            </w:r>
            <w:r w:rsidR="003D40D7">
              <w:rPr>
                <w:noProof/>
                <w:webHidden/>
              </w:rPr>
              <w:t>3</w:t>
            </w:r>
            <w:r w:rsidR="003D40D7">
              <w:rPr>
                <w:noProof/>
                <w:webHidden/>
              </w:rPr>
              <w:fldChar w:fldCharType="end"/>
            </w:r>
          </w:hyperlink>
        </w:p>
        <w:p w14:paraId="41D731D5" w14:textId="3B2163CF"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60" w:history="1">
            <w:r w:rsidRPr="005D25D6">
              <w:rPr>
                <w:rStyle w:val="Hyperlink"/>
                <w:noProof/>
                <w:lang w:val="en-GB"/>
              </w:rPr>
              <w:t>Yealink Phones</w:t>
            </w:r>
            <w:r>
              <w:rPr>
                <w:noProof/>
                <w:webHidden/>
              </w:rPr>
              <w:tab/>
            </w:r>
            <w:r>
              <w:rPr>
                <w:noProof/>
                <w:webHidden/>
              </w:rPr>
              <w:fldChar w:fldCharType="begin"/>
            </w:r>
            <w:r>
              <w:rPr>
                <w:noProof/>
                <w:webHidden/>
              </w:rPr>
              <w:instrText xml:space="preserve"> PAGEREF _Toc182639060 \h </w:instrText>
            </w:r>
            <w:r>
              <w:rPr>
                <w:noProof/>
                <w:webHidden/>
              </w:rPr>
            </w:r>
            <w:r>
              <w:rPr>
                <w:noProof/>
                <w:webHidden/>
              </w:rPr>
              <w:fldChar w:fldCharType="separate"/>
            </w:r>
            <w:r>
              <w:rPr>
                <w:noProof/>
                <w:webHidden/>
              </w:rPr>
              <w:t>5</w:t>
            </w:r>
            <w:r>
              <w:rPr>
                <w:noProof/>
                <w:webHidden/>
              </w:rPr>
              <w:fldChar w:fldCharType="end"/>
            </w:r>
          </w:hyperlink>
        </w:p>
        <w:p w14:paraId="779FA1E0" w14:textId="30679F9B"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1" w:history="1">
            <w:r w:rsidRPr="005D25D6">
              <w:rPr>
                <w:rStyle w:val="Hyperlink"/>
                <w:noProof/>
              </w:rPr>
              <w:t>Flash the Phone</w:t>
            </w:r>
            <w:r>
              <w:rPr>
                <w:noProof/>
                <w:webHidden/>
              </w:rPr>
              <w:tab/>
            </w:r>
            <w:r>
              <w:rPr>
                <w:noProof/>
                <w:webHidden/>
              </w:rPr>
              <w:fldChar w:fldCharType="begin"/>
            </w:r>
            <w:r>
              <w:rPr>
                <w:noProof/>
                <w:webHidden/>
              </w:rPr>
              <w:instrText xml:space="preserve"> PAGEREF _Toc182639061 \h </w:instrText>
            </w:r>
            <w:r>
              <w:rPr>
                <w:noProof/>
                <w:webHidden/>
              </w:rPr>
            </w:r>
            <w:r>
              <w:rPr>
                <w:noProof/>
                <w:webHidden/>
              </w:rPr>
              <w:fldChar w:fldCharType="separate"/>
            </w:r>
            <w:r>
              <w:rPr>
                <w:noProof/>
                <w:webHidden/>
              </w:rPr>
              <w:t>5</w:t>
            </w:r>
            <w:r>
              <w:rPr>
                <w:noProof/>
                <w:webHidden/>
              </w:rPr>
              <w:fldChar w:fldCharType="end"/>
            </w:r>
          </w:hyperlink>
        </w:p>
        <w:p w14:paraId="421204FD" w14:textId="13793AEE"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2" w:history="1">
            <w:r w:rsidRPr="005D25D6">
              <w:rPr>
                <w:rStyle w:val="Hyperlink"/>
                <w:noProof/>
                <w:lang w:val="en-GB"/>
              </w:rPr>
              <w:t>Phone Setup</w:t>
            </w:r>
            <w:r>
              <w:rPr>
                <w:noProof/>
                <w:webHidden/>
              </w:rPr>
              <w:tab/>
            </w:r>
            <w:r>
              <w:rPr>
                <w:noProof/>
                <w:webHidden/>
              </w:rPr>
              <w:fldChar w:fldCharType="begin"/>
            </w:r>
            <w:r>
              <w:rPr>
                <w:noProof/>
                <w:webHidden/>
              </w:rPr>
              <w:instrText xml:space="preserve"> PAGEREF _Toc182639062 \h </w:instrText>
            </w:r>
            <w:r>
              <w:rPr>
                <w:noProof/>
                <w:webHidden/>
              </w:rPr>
            </w:r>
            <w:r>
              <w:rPr>
                <w:noProof/>
                <w:webHidden/>
              </w:rPr>
              <w:fldChar w:fldCharType="separate"/>
            </w:r>
            <w:r>
              <w:rPr>
                <w:noProof/>
                <w:webHidden/>
              </w:rPr>
              <w:t>6</w:t>
            </w:r>
            <w:r>
              <w:rPr>
                <w:noProof/>
                <w:webHidden/>
              </w:rPr>
              <w:fldChar w:fldCharType="end"/>
            </w:r>
          </w:hyperlink>
        </w:p>
        <w:p w14:paraId="48562611" w14:textId="1E9A3541"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63" w:history="1">
            <w:r w:rsidRPr="005D25D6">
              <w:rPr>
                <w:rStyle w:val="Hyperlink"/>
                <w:noProof/>
              </w:rPr>
              <w:t>Standard phone book</w:t>
            </w:r>
            <w:r>
              <w:rPr>
                <w:noProof/>
                <w:webHidden/>
              </w:rPr>
              <w:tab/>
            </w:r>
            <w:r>
              <w:rPr>
                <w:noProof/>
                <w:webHidden/>
              </w:rPr>
              <w:fldChar w:fldCharType="begin"/>
            </w:r>
            <w:r>
              <w:rPr>
                <w:noProof/>
                <w:webHidden/>
              </w:rPr>
              <w:instrText xml:space="preserve"> PAGEREF _Toc182639063 \h </w:instrText>
            </w:r>
            <w:r>
              <w:rPr>
                <w:noProof/>
                <w:webHidden/>
              </w:rPr>
            </w:r>
            <w:r>
              <w:rPr>
                <w:noProof/>
                <w:webHidden/>
              </w:rPr>
              <w:fldChar w:fldCharType="separate"/>
            </w:r>
            <w:r>
              <w:rPr>
                <w:noProof/>
                <w:webHidden/>
              </w:rPr>
              <w:t>9</w:t>
            </w:r>
            <w:r>
              <w:rPr>
                <w:noProof/>
                <w:webHidden/>
              </w:rPr>
              <w:fldChar w:fldCharType="end"/>
            </w:r>
          </w:hyperlink>
        </w:p>
        <w:p w14:paraId="2BFF30F2" w14:textId="4A652792"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64" w:history="1">
            <w:r w:rsidRPr="005D25D6">
              <w:rPr>
                <w:rStyle w:val="Hyperlink"/>
                <w:noProof/>
              </w:rPr>
              <w:t>Backup phonebook (with full mesh address)</w:t>
            </w:r>
            <w:r>
              <w:rPr>
                <w:noProof/>
                <w:webHidden/>
              </w:rPr>
              <w:tab/>
            </w:r>
            <w:r>
              <w:rPr>
                <w:noProof/>
                <w:webHidden/>
              </w:rPr>
              <w:fldChar w:fldCharType="begin"/>
            </w:r>
            <w:r>
              <w:rPr>
                <w:noProof/>
                <w:webHidden/>
              </w:rPr>
              <w:instrText xml:space="preserve"> PAGEREF _Toc182639064 \h </w:instrText>
            </w:r>
            <w:r>
              <w:rPr>
                <w:noProof/>
                <w:webHidden/>
              </w:rPr>
            </w:r>
            <w:r>
              <w:rPr>
                <w:noProof/>
                <w:webHidden/>
              </w:rPr>
              <w:fldChar w:fldCharType="separate"/>
            </w:r>
            <w:r>
              <w:rPr>
                <w:noProof/>
                <w:webHidden/>
              </w:rPr>
              <w:t>9</w:t>
            </w:r>
            <w:r>
              <w:rPr>
                <w:noProof/>
                <w:webHidden/>
              </w:rPr>
              <w:fldChar w:fldCharType="end"/>
            </w:r>
          </w:hyperlink>
        </w:p>
        <w:p w14:paraId="7805746D" w14:textId="33F2CCB4"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65" w:history="1">
            <w:r w:rsidRPr="005D25D6">
              <w:rPr>
                <w:rStyle w:val="Hyperlink"/>
                <w:noProof/>
              </w:rPr>
              <w:t>Flash Mikrotik devices</w:t>
            </w:r>
            <w:r>
              <w:rPr>
                <w:noProof/>
                <w:webHidden/>
              </w:rPr>
              <w:tab/>
            </w:r>
            <w:r>
              <w:rPr>
                <w:noProof/>
                <w:webHidden/>
              </w:rPr>
              <w:fldChar w:fldCharType="begin"/>
            </w:r>
            <w:r>
              <w:rPr>
                <w:noProof/>
                <w:webHidden/>
              </w:rPr>
              <w:instrText xml:space="preserve"> PAGEREF _Toc182639065 \h </w:instrText>
            </w:r>
            <w:r>
              <w:rPr>
                <w:noProof/>
                <w:webHidden/>
              </w:rPr>
            </w:r>
            <w:r>
              <w:rPr>
                <w:noProof/>
                <w:webHidden/>
              </w:rPr>
              <w:fldChar w:fldCharType="separate"/>
            </w:r>
            <w:r>
              <w:rPr>
                <w:noProof/>
                <w:webHidden/>
              </w:rPr>
              <w:t>11</w:t>
            </w:r>
            <w:r>
              <w:rPr>
                <w:noProof/>
                <w:webHidden/>
              </w:rPr>
              <w:fldChar w:fldCharType="end"/>
            </w:r>
          </w:hyperlink>
        </w:p>
        <w:p w14:paraId="04506280" w14:textId="1AE4B5ED"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6" w:history="1">
            <w:r w:rsidRPr="005D25D6">
              <w:rPr>
                <w:rStyle w:val="Hyperlink"/>
                <w:noProof/>
              </w:rPr>
              <w:t>Preparations</w:t>
            </w:r>
            <w:r>
              <w:rPr>
                <w:noProof/>
                <w:webHidden/>
              </w:rPr>
              <w:tab/>
            </w:r>
            <w:r>
              <w:rPr>
                <w:noProof/>
                <w:webHidden/>
              </w:rPr>
              <w:fldChar w:fldCharType="begin"/>
            </w:r>
            <w:r>
              <w:rPr>
                <w:noProof/>
                <w:webHidden/>
              </w:rPr>
              <w:instrText xml:space="preserve"> PAGEREF _Toc182639066 \h </w:instrText>
            </w:r>
            <w:r>
              <w:rPr>
                <w:noProof/>
                <w:webHidden/>
              </w:rPr>
            </w:r>
            <w:r>
              <w:rPr>
                <w:noProof/>
                <w:webHidden/>
              </w:rPr>
              <w:fldChar w:fldCharType="separate"/>
            </w:r>
            <w:r>
              <w:rPr>
                <w:noProof/>
                <w:webHidden/>
              </w:rPr>
              <w:t>11</w:t>
            </w:r>
            <w:r>
              <w:rPr>
                <w:noProof/>
                <w:webHidden/>
              </w:rPr>
              <w:fldChar w:fldCharType="end"/>
            </w:r>
          </w:hyperlink>
        </w:p>
        <w:p w14:paraId="1ADF875E" w14:textId="29AA51EB"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7" w:history="1">
            <w:r w:rsidRPr="005D25D6">
              <w:rPr>
                <w:rStyle w:val="Hyperlink"/>
                <w:noProof/>
              </w:rPr>
              <w:t>Change PC to a fixed IP address</w:t>
            </w:r>
            <w:r>
              <w:rPr>
                <w:noProof/>
                <w:webHidden/>
              </w:rPr>
              <w:tab/>
            </w:r>
            <w:r>
              <w:rPr>
                <w:noProof/>
                <w:webHidden/>
              </w:rPr>
              <w:fldChar w:fldCharType="begin"/>
            </w:r>
            <w:r>
              <w:rPr>
                <w:noProof/>
                <w:webHidden/>
              </w:rPr>
              <w:instrText xml:space="preserve"> PAGEREF _Toc182639067 \h </w:instrText>
            </w:r>
            <w:r>
              <w:rPr>
                <w:noProof/>
                <w:webHidden/>
              </w:rPr>
            </w:r>
            <w:r>
              <w:rPr>
                <w:noProof/>
                <w:webHidden/>
              </w:rPr>
              <w:fldChar w:fldCharType="separate"/>
            </w:r>
            <w:r>
              <w:rPr>
                <w:noProof/>
                <w:webHidden/>
              </w:rPr>
              <w:t>11</w:t>
            </w:r>
            <w:r>
              <w:rPr>
                <w:noProof/>
                <w:webHidden/>
              </w:rPr>
              <w:fldChar w:fldCharType="end"/>
            </w:r>
          </w:hyperlink>
        </w:p>
        <w:p w14:paraId="0C58E3D7" w14:textId="3D88C357"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8" w:history="1">
            <w:r w:rsidRPr="005D25D6">
              <w:rPr>
                <w:rStyle w:val="Hyperlink"/>
                <w:noProof/>
              </w:rPr>
              <w:t>Flash rb.elf to target device</w:t>
            </w:r>
            <w:r>
              <w:rPr>
                <w:noProof/>
                <w:webHidden/>
              </w:rPr>
              <w:tab/>
            </w:r>
            <w:r>
              <w:rPr>
                <w:noProof/>
                <w:webHidden/>
              </w:rPr>
              <w:fldChar w:fldCharType="begin"/>
            </w:r>
            <w:r>
              <w:rPr>
                <w:noProof/>
                <w:webHidden/>
              </w:rPr>
              <w:instrText xml:space="preserve"> PAGEREF _Toc182639068 \h </w:instrText>
            </w:r>
            <w:r>
              <w:rPr>
                <w:noProof/>
                <w:webHidden/>
              </w:rPr>
            </w:r>
            <w:r>
              <w:rPr>
                <w:noProof/>
                <w:webHidden/>
              </w:rPr>
              <w:fldChar w:fldCharType="separate"/>
            </w:r>
            <w:r>
              <w:rPr>
                <w:noProof/>
                <w:webHidden/>
              </w:rPr>
              <w:t>13</w:t>
            </w:r>
            <w:r>
              <w:rPr>
                <w:noProof/>
                <w:webHidden/>
              </w:rPr>
              <w:fldChar w:fldCharType="end"/>
            </w:r>
          </w:hyperlink>
        </w:p>
        <w:p w14:paraId="4929558B" w14:textId="5D586981"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9" w:history="1">
            <w:r w:rsidRPr="005D25D6">
              <w:rPr>
                <w:rStyle w:val="Hyperlink"/>
                <w:noProof/>
              </w:rPr>
              <w:t>Flash AREDN Firmware</w:t>
            </w:r>
            <w:r>
              <w:rPr>
                <w:noProof/>
                <w:webHidden/>
              </w:rPr>
              <w:tab/>
            </w:r>
            <w:r>
              <w:rPr>
                <w:noProof/>
                <w:webHidden/>
              </w:rPr>
              <w:fldChar w:fldCharType="begin"/>
            </w:r>
            <w:r>
              <w:rPr>
                <w:noProof/>
                <w:webHidden/>
              </w:rPr>
              <w:instrText xml:space="preserve"> PAGEREF _Toc182639069 \h </w:instrText>
            </w:r>
            <w:r>
              <w:rPr>
                <w:noProof/>
                <w:webHidden/>
              </w:rPr>
            </w:r>
            <w:r>
              <w:rPr>
                <w:noProof/>
                <w:webHidden/>
              </w:rPr>
              <w:fldChar w:fldCharType="separate"/>
            </w:r>
            <w:r>
              <w:rPr>
                <w:noProof/>
                <w:webHidden/>
              </w:rPr>
              <w:t>15</w:t>
            </w:r>
            <w:r>
              <w:rPr>
                <w:noProof/>
                <w:webHidden/>
              </w:rPr>
              <w:fldChar w:fldCharType="end"/>
            </w:r>
          </w:hyperlink>
        </w:p>
        <w:p w14:paraId="51C3964D" w14:textId="33D45FCC"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0" w:history="1">
            <w:r w:rsidRPr="005D25D6">
              <w:rPr>
                <w:rStyle w:val="Hyperlink"/>
                <w:noProof/>
              </w:rPr>
              <w:t>Configure AREDN</w:t>
            </w:r>
            <w:r>
              <w:rPr>
                <w:noProof/>
                <w:webHidden/>
              </w:rPr>
              <w:tab/>
            </w:r>
            <w:r>
              <w:rPr>
                <w:noProof/>
                <w:webHidden/>
              </w:rPr>
              <w:fldChar w:fldCharType="begin"/>
            </w:r>
            <w:r>
              <w:rPr>
                <w:noProof/>
                <w:webHidden/>
              </w:rPr>
              <w:instrText xml:space="preserve"> PAGEREF _Toc182639070 \h </w:instrText>
            </w:r>
            <w:r>
              <w:rPr>
                <w:noProof/>
                <w:webHidden/>
              </w:rPr>
            </w:r>
            <w:r>
              <w:rPr>
                <w:noProof/>
                <w:webHidden/>
              </w:rPr>
              <w:fldChar w:fldCharType="separate"/>
            </w:r>
            <w:r>
              <w:rPr>
                <w:noProof/>
                <w:webHidden/>
              </w:rPr>
              <w:t>16</w:t>
            </w:r>
            <w:r>
              <w:rPr>
                <w:noProof/>
                <w:webHidden/>
              </w:rPr>
              <w:fldChar w:fldCharType="end"/>
            </w:r>
          </w:hyperlink>
        </w:p>
        <w:p w14:paraId="5769FBE3" w14:textId="55536480"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1" w:history="1">
            <w:r w:rsidRPr="005D25D6">
              <w:rPr>
                <w:rStyle w:val="Hyperlink"/>
                <w:noProof/>
              </w:rPr>
              <w:t>My recommended settings for the hap routers (for the moment)</w:t>
            </w:r>
            <w:r>
              <w:rPr>
                <w:noProof/>
                <w:webHidden/>
              </w:rPr>
              <w:tab/>
            </w:r>
            <w:r>
              <w:rPr>
                <w:noProof/>
                <w:webHidden/>
              </w:rPr>
              <w:fldChar w:fldCharType="begin"/>
            </w:r>
            <w:r>
              <w:rPr>
                <w:noProof/>
                <w:webHidden/>
              </w:rPr>
              <w:instrText xml:space="preserve"> PAGEREF _Toc182639071 \h </w:instrText>
            </w:r>
            <w:r>
              <w:rPr>
                <w:noProof/>
                <w:webHidden/>
              </w:rPr>
            </w:r>
            <w:r>
              <w:rPr>
                <w:noProof/>
                <w:webHidden/>
              </w:rPr>
              <w:fldChar w:fldCharType="separate"/>
            </w:r>
            <w:r>
              <w:rPr>
                <w:noProof/>
                <w:webHidden/>
              </w:rPr>
              <w:t>17</w:t>
            </w:r>
            <w:r>
              <w:rPr>
                <w:noProof/>
                <w:webHidden/>
              </w:rPr>
              <w:fldChar w:fldCharType="end"/>
            </w:r>
          </w:hyperlink>
        </w:p>
        <w:p w14:paraId="17F10D3B" w14:textId="4AD7A671"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2" w:history="1">
            <w:r w:rsidRPr="005D25D6">
              <w:rPr>
                <w:rStyle w:val="Hyperlink"/>
                <w:rFonts w:eastAsia="Arial Unicode MS"/>
                <w:noProof/>
              </w:rPr>
              <w:t>Make your telephone visible to the network</w:t>
            </w:r>
            <w:r>
              <w:rPr>
                <w:noProof/>
                <w:webHidden/>
              </w:rPr>
              <w:tab/>
            </w:r>
            <w:r>
              <w:rPr>
                <w:noProof/>
                <w:webHidden/>
              </w:rPr>
              <w:fldChar w:fldCharType="begin"/>
            </w:r>
            <w:r>
              <w:rPr>
                <w:noProof/>
                <w:webHidden/>
              </w:rPr>
              <w:instrText xml:space="preserve"> PAGEREF _Toc182639072 \h </w:instrText>
            </w:r>
            <w:r>
              <w:rPr>
                <w:noProof/>
                <w:webHidden/>
              </w:rPr>
            </w:r>
            <w:r>
              <w:rPr>
                <w:noProof/>
                <w:webHidden/>
              </w:rPr>
              <w:fldChar w:fldCharType="separate"/>
            </w:r>
            <w:r>
              <w:rPr>
                <w:noProof/>
                <w:webHidden/>
              </w:rPr>
              <w:t>18</w:t>
            </w:r>
            <w:r>
              <w:rPr>
                <w:noProof/>
                <w:webHidden/>
              </w:rPr>
              <w:fldChar w:fldCharType="end"/>
            </w:r>
          </w:hyperlink>
        </w:p>
        <w:p w14:paraId="15955B24" w14:textId="1C34B387"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3" w:history="1">
            <w:r w:rsidRPr="005D25D6">
              <w:rPr>
                <w:rStyle w:val="Hyperlink"/>
                <w:noProof/>
              </w:rPr>
              <w:t>Set up a tunnel to the AREDN network</w:t>
            </w:r>
            <w:r>
              <w:rPr>
                <w:noProof/>
                <w:webHidden/>
              </w:rPr>
              <w:tab/>
            </w:r>
            <w:r>
              <w:rPr>
                <w:noProof/>
                <w:webHidden/>
              </w:rPr>
              <w:fldChar w:fldCharType="begin"/>
            </w:r>
            <w:r>
              <w:rPr>
                <w:noProof/>
                <w:webHidden/>
              </w:rPr>
              <w:instrText xml:space="preserve"> PAGEREF _Toc182639073 \h </w:instrText>
            </w:r>
            <w:r>
              <w:rPr>
                <w:noProof/>
                <w:webHidden/>
              </w:rPr>
            </w:r>
            <w:r>
              <w:rPr>
                <w:noProof/>
                <w:webHidden/>
              </w:rPr>
              <w:fldChar w:fldCharType="separate"/>
            </w:r>
            <w:r>
              <w:rPr>
                <w:noProof/>
                <w:webHidden/>
              </w:rPr>
              <w:t>19</w:t>
            </w:r>
            <w:r>
              <w:rPr>
                <w:noProof/>
                <w:webHidden/>
              </w:rPr>
              <w:fldChar w:fldCharType="end"/>
            </w:r>
          </w:hyperlink>
        </w:p>
        <w:p w14:paraId="1DD62B3A" w14:textId="193E3677"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74" w:history="1">
            <w:r w:rsidRPr="005D25D6">
              <w:rPr>
                <w:rStyle w:val="Hyperlink"/>
                <w:noProof/>
                <w:lang w:val="en-GB"/>
              </w:rPr>
              <w:t>Install the Phonebook</w:t>
            </w:r>
            <w:r>
              <w:rPr>
                <w:noProof/>
                <w:webHidden/>
              </w:rPr>
              <w:tab/>
            </w:r>
            <w:r>
              <w:rPr>
                <w:noProof/>
                <w:webHidden/>
              </w:rPr>
              <w:fldChar w:fldCharType="begin"/>
            </w:r>
            <w:r>
              <w:rPr>
                <w:noProof/>
                <w:webHidden/>
              </w:rPr>
              <w:instrText xml:space="preserve"> PAGEREF _Toc182639074 \h </w:instrText>
            </w:r>
            <w:r>
              <w:rPr>
                <w:noProof/>
                <w:webHidden/>
              </w:rPr>
            </w:r>
            <w:r>
              <w:rPr>
                <w:noProof/>
                <w:webHidden/>
              </w:rPr>
              <w:fldChar w:fldCharType="separate"/>
            </w:r>
            <w:r>
              <w:rPr>
                <w:noProof/>
                <w:webHidden/>
              </w:rPr>
              <w:t>22</w:t>
            </w:r>
            <w:r>
              <w:rPr>
                <w:noProof/>
                <w:webHidden/>
              </w:rPr>
              <w:fldChar w:fldCharType="end"/>
            </w:r>
          </w:hyperlink>
        </w:p>
        <w:p w14:paraId="3C451DEC" w14:textId="1AC8969F"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5" w:history="1">
            <w:r w:rsidRPr="005D25D6">
              <w:rPr>
                <w:rStyle w:val="Hyperlink"/>
                <w:noProof/>
                <w:lang w:val="en-GB"/>
              </w:rPr>
              <w:t>Principle of operation</w:t>
            </w:r>
            <w:r>
              <w:rPr>
                <w:noProof/>
                <w:webHidden/>
              </w:rPr>
              <w:tab/>
            </w:r>
            <w:r>
              <w:rPr>
                <w:noProof/>
                <w:webHidden/>
              </w:rPr>
              <w:fldChar w:fldCharType="begin"/>
            </w:r>
            <w:r>
              <w:rPr>
                <w:noProof/>
                <w:webHidden/>
              </w:rPr>
              <w:instrText xml:space="preserve"> PAGEREF _Toc182639075 \h </w:instrText>
            </w:r>
            <w:r>
              <w:rPr>
                <w:noProof/>
                <w:webHidden/>
              </w:rPr>
            </w:r>
            <w:r>
              <w:rPr>
                <w:noProof/>
                <w:webHidden/>
              </w:rPr>
              <w:fldChar w:fldCharType="separate"/>
            </w:r>
            <w:r>
              <w:rPr>
                <w:noProof/>
                <w:webHidden/>
              </w:rPr>
              <w:t>22</w:t>
            </w:r>
            <w:r>
              <w:rPr>
                <w:noProof/>
                <w:webHidden/>
              </w:rPr>
              <w:fldChar w:fldCharType="end"/>
            </w:r>
          </w:hyperlink>
        </w:p>
        <w:p w14:paraId="4299B602" w14:textId="70327005"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6" w:history="1">
            <w:r w:rsidRPr="005D25D6">
              <w:rPr>
                <w:rStyle w:val="Hyperlink"/>
                <w:noProof/>
                <w:lang w:val="en-GB"/>
              </w:rPr>
              <w:t>Installation</w:t>
            </w:r>
            <w:r>
              <w:rPr>
                <w:noProof/>
                <w:webHidden/>
              </w:rPr>
              <w:tab/>
            </w:r>
            <w:r>
              <w:rPr>
                <w:noProof/>
                <w:webHidden/>
              </w:rPr>
              <w:fldChar w:fldCharType="begin"/>
            </w:r>
            <w:r>
              <w:rPr>
                <w:noProof/>
                <w:webHidden/>
              </w:rPr>
              <w:instrText xml:space="preserve"> PAGEREF _Toc182639076 \h </w:instrText>
            </w:r>
            <w:r>
              <w:rPr>
                <w:noProof/>
                <w:webHidden/>
              </w:rPr>
            </w:r>
            <w:r>
              <w:rPr>
                <w:noProof/>
                <w:webHidden/>
              </w:rPr>
              <w:fldChar w:fldCharType="separate"/>
            </w:r>
            <w:r>
              <w:rPr>
                <w:noProof/>
                <w:webHidden/>
              </w:rPr>
              <w:t>23</w:t>
            </w:r>
            <w:r>
              <w:rPr>
                <w:noProof/>
                <w:webHidden/>
              </w:rPr>
              <w:fldChar w:fldCharType="end"/>
            </w:r>
          </w:hyperlink>
        </w:p>
        <w:p w14:paraId="1DE84B50" w14:textId="6E41D2E1"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7" w:history="1">
            <w:r w:rsidRPr="005D25D6">
              <w:rPr>
                <w:rStyle w:val="Hyperlink"/>
                <w:noProof/>
                <w:lang w:val="en-GB"/>
              </w:rPr>
              <w:t>Troubleshooting:</w:t>
            </w:r>
            <w:r>
              <w:rPr>
                <w:noProof/>
                <w:webHidden/>
              </w:rPr>
              <w:tab/>
            </w:r>
            <w:r>
              <w:rPr>
                <w:noProof/>
                <w:webHidden/>
              </w:rPr>
              <w:fldChar w:fldCharType="begin"/>
            </w:r>
            <w:r>
              <w:rPr>
                <w:noProof/>
                <w:webHidden/>
              </w:rPr>
              <w:instrText xml:space="preserve"> PAGEREF _Toc182639077 \h </w:instrText>
            </w:r>
            <w:r>
              <w:rPr>
                <w:noProof/>
                <w:webHidden/>
              </w:rPr>
            </w:r>
            <w:r>
              <w:rPr>
                <w:noProof/>
                <w:webHidden/>
              </w:rPr>
              <w:fldChar w:fldCharType="separate"/>
            </w:r>
            <w:r>
              <w:rPr>
                <w:noProof/>
                <w:webHidden/>
              </w:rPr>
              <w:t>24</w:t>
            </w:r>
            <w:r>
              <w:rPr>
                <w:noProof/>
                <w:webHidden/>
              </w:rPr>
              <w:fldChar w:fldCharType="end"/>
            </w:r>
          </w:hyperlink>
        </w:p>
        <w:p w14:paraId="739DF4B5" w14:textId="1392591A"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78" w:history="1">
            <w:r w:rsidRPr="005D25D6">
              <w:rPr>
                <w:rStyle w:val="Hyperlink"/>
                <w:noProof/>
                <w:lang w:val="en-GB"/>
              </w:rPr>
              <w:t>Is the phonebook downloaded?</w:t>
            </w:r>
            <w:r>
              <w:rPr>
                <w:noProof/>
                <w:webHidden/>
              </w:rPr>
              <w:tab/>
            </w:r>
            <w:r>
              <w:rPr>
                <w:noProof/>
                <w:webHidden/>
              </w:rPr>
              <w:fldChar w:fldCharType="begin"/>
            </w:r>
            <w:r>
              <w:rPr>
                <w:noProof/>
                <w:webHidden/>
              </w:rPr>
              <w:instrText xml:space="preserve"> PAGEREF _Toc182639078 \h </w:instrText>
            </w:r>
            <w:r>
              <w:rPr>
                <w:noProof/>
                <w:webHidden/>
              </w:rPr>
            </w:r>
            <w:r>
              <w:rPr>
                <w:noProof/>
                <w:webHidden/>
              </w:rPr>
              <w:fldChar w:fldCharType="separate"/>
            </w:r>
            <w:r>
              <w:rPr>
                <w:noProof/>
                <w:webHidden/>
              </w:rPr>
              <w:t>24</w:t>
            </w:r>
            <w:r>
              <w:rPr>
                <w:noProof/>
                <w:webHidden/>
              </w:rPr>
              <w:fldChar w:fldCharType="end"/>
            </w:r>
          </w:hyperlink>
        </w:p>
        <w:p w14:paraId="0DC1A9E2" w14:textId="52291F5C"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79" w:history="1">
            <w:r w:rsidRPr="005D25D6">
              <w:rPr>
                <w:rStyle w:val="Hyperlink"/>
                <w:noProof/>
                <w:lang w:val="en-GB"/>
              </w:rPr>
              <w:t>Config file (only for experts)</w:t>
            </w:r>
            <w:r>
              <w:rPr>
                <w:noProof/>
                <w:webHidden/>
              </w:rPr>
              <w:tab/>
            </w:r>
            <w:r>
              <w:rPr>
                <w:noProof/>
                <w:webHidden/>
              </w:rPr>
              <w:fldChar w:fldCharType="begin"/>
            </w:r>
            <w:r>
              <w:rPr>
                <w:noProof/>
                <w:webHidden/>
              </w:rPr>
              <w:instrText xml:space="preserve"> PAGEREF _Toc182639079 \h </w:instrText>
            </w:r>
            <w:r>
              <w:rPr>
                <w:noProof/>
                <w:webHidden/>
              </w:rPr>
            </w:r>
            <w:r>
              <w:rPr>
                <w:noProof/>
                <w:webHidden/>
              </w:rPr>
              <w:fldChar w:fldCharType="separate"/>
            </w:r>
            <w:r>
              <w:rPr>
                <w:noProof/>
                <w:webHidden/>
              </w:rPr>
              <w:t>24</w:t>
            </w:r>
            <w:r>
              <w:rPr>
                <w:noProof/>
                <w:webHidden/>
              </w:rPr>
              <w:fldChar w:fldCharType="end"/>
            </w:r>
          </w:hyperlink>
        </w:p>
        <w:p w14:paraId="599F0CC1" w14:textId="751109CF"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80" w:history="1">
            <w:r w:rsidRPr="005D25D6">
              <w:rPr>
                <w:rStyle w:val="Hyperlink"/>
                <w:noProof/>
                <w:lang w:val="en-GB"/>
              </w:rPr>
              <w:t>Using a PBX in parallel</w:t>
            </w:r>
            <w:r>
              <w:rPr>
                <w:noProof/>
                <w:webHidden/>
              </w:rPr>
              <w:tab/>
            </w:r>
            <w:r>
              <w:rPr>
                <w:noProof/>
                <w:webHidden/>
              </w:rPr>
              <w:fldChar w:fldCharType="begin"/>
            </w:r>
            <w:r>
              <w:rPr>
                <w:noProof/>
                <w:webHidden/>
              </w:rPr>
              <w:instrText xml:space="preserve"> PAGEREF _Toc182639080 \h </w:instrText>
            </w:r>
            <w:r>
              <w:rPr>
                <w:noProof/>
                <w:webHidden/>
              </w:rPr>
            </w:r>
            <w:r>
              <w:rPr>
                <w:noProof/>
                <w:webHidden/>
              </w:rPr>
              <w:fldChar w:fldCharType="separate"/>
            </w:r>
            <w:r>
              <w:rPr>
                <w:noProof/>
                <w:webHidden/>
              </w:rPr>
              <w:t>25</w:t>
            </w:r>
            <w:r>
              <w:rPr>
                <w:noProof/>
                <w:webHidden/>
              </w:rPr>
              <w:fldChar w:fldCharType="end"/>
            </w:r>
          </w:hyperlink>
        </w:p>
        <w:p w14:paraId="45B93728" w14:textId="4A092632"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81" w:history="1">
            <w:r w:rsidRPr="005D25D6">
              <w:rPr>
                <w:rStyle w:val="Hyperlink"/>
                <w:noProof/>
                <w:lang w:val="en-GB"/>
              </w:rPr>
              <w:t>Attachments</w:t>
            </w:r>
            <w:r>
              <w:rPr>
                <w:noProof/>
                <w:webHidden/>
              </w:rPr>
              <w:tab/>
            </w:r>
            <w:r>
              <w:rPr>
                <w:noProof/>
                <w:webHidden/>
              </w:rPr>
              <w:fldChar w:fldCharType="begin"/>
            </w:r>
            <w:r>
              <w:rPr>
                <w:noProof/>
                <w:webHidden/>
              </w:rPr>
              <w:instrText xml:space="preserve"> PAGEREF _Toc182639081 \h </w:instrText>
            </w:r>
            <w:r>
              <w:rPr>
                <w:noProof/>
                <w:webHidden/>
              </w:rPr>
            </w:r>
            <w:r>
              <w:rPr>
                <w:noProof/>
                <w:webHidden/>
              </w:rPr>
              <w:fldChar w:fldCharType="separate"/>
            </w:r>
            <w:r>
              <w:rPr>
                <w:noProof/>
                <w:webHidden/>
              </w:rPr>
              <w:t>26</w:t>
            </w:r>
            <w:r>
              <w:rPr>
                <w:noProof/>
                <w:webHidden/>
              </w:rPr>
              <w:fldChar w:fldCharType="end"/>
            </w:r>
          </w:hyperlink>
        </w:p>
        <w:p w14:paraId="6D85DAB6" w14:textId="4516B599"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82" w:history="1">
            <w:r w:rsidRPr="005D25D6">
              <w:rPr>
                <w:rStyle w:val="Hyperlink"/>
                <w:noProof/>
                <w:lang w:val="en-GB"/>
              </w:rPr>
              <w:t>Google Sheets replication</w:t>
            </w:r>
            <w:r>
              <w:rPr>
                <w:noProof/>
                <w:webHidden/>
              </w:rPr>
              <w:tab/>
            </w:r>
            <w:r>
              <w:rPr>
                <w:noProof/>
                <w:webHidden/>
              </w:rPr>
              <w:fldChar w:fldCharType="begin"/>
            </w:r>
            <w:r>
              <w:rPr>
                <w:noProof/>
                <w:webHidden/>
              </w:rPr>
              <w:instrText xml:space="preserve"> PAGEREF _Toc182639082 \h </w:instrText>
            </w:r>
            <w:r>
              <w:rPr>
                <w:noProof/>
                <w:webHidden/>
              </w:rPr>
            </w:r>
            <w:r>
              <w:rPr>
                <w:noProof/>
                <w:webHidden/>
              </w:rPr>
              <w:fldChar w:fldCharType="separate"/>
            </w:r>
            <w:r>
              <w:rPr>
                <w:noProof/>
                <w:webHidden/>
              </w:rPr>
              <w:t>26</w:t>
            </w:r>
            <w:r>
              <w:rPr>
                <w:noProof/>
                <w:webHidden/>
              </w:rPr>
              <w:fldChar w:fldCharType="end"/>
            </w:r>
          </w:hyperlink>
        </w:p>
        <w:p w14:paraId="39C3E8D4" w14:textId="43246882"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82639059"/>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FD1252">
      <w:pPr>
        <w:pStyle w:val="Picture"/>
      </w:pPr>
      <w:r w:rsidRPr="00034286">
        <w:rPr>
          <w:noProof/>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FD1252">
      <w:pPr>
        <w:pStyle w:val="Picture"/>
      </w:pPr>
      <w:r w:rsidRPr="00564F43">
        <w:rPr>
          <w:noProof/>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FD1252">
      <w:pPr>
        <w:pStyle w:val="Picture"/>
      </w:pPr>
      <w:r w:rsidRPr="00FD1252">
        <w:rPr>
          <w:noProof/>
        </w:rPr>
        <w:lastRenderedPageBreak/>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192E3ED" w14:textId="274C91A7" w:rsidR="00855674" w:rsidRDefault="00C82C4F" w:rsidP="00034286">
      <w:pPr>
        <w:rPr>
          <w:lang w:val="en-GB"/>
        </w:rPr>
      </w:pPr>
      <w:r>
        <w:rPr>
          <w:lang w:val="en-GB"/>
        </w:rPr>
        <w:t>Here y</w:t>
      </w:r>
      <w:r w:rsidR="00855674">
        <w:rPr>
          <w:lang w:val="en-GB"/>
        </w:rPr>
        <w:t xml:space="preserve">ou find firmware for our typical phones to flash with </w:t>
      </w:r>
      <w:r w:rsidR="006A7911">
        <w:rPr>
          <w:lang w:val="en-GB"/>
        </w:rPr>
        <w:t>"</w:t>
      </w:r>
      <w:r w:rsidR="00855674">
        <w:rPr>
          <w:lang w:val="en-GB"/>
        </w:rPr>
        <w:t>free</w:t>
      </w:r>
      <w:r w:rsidR="006A7911">
        <w:rPr>
          <w:lang w:val="en-GB"/>
        </w:rPr>
        <w:t>"</w:t>
      </w:r>
      <w:r w:rsidR="00855674">
        <w:rPr>
          <w:lang w:val="en-GB"/>
        </w:rPr>
        <w:t xml:space="preserve"> firmware</w:t>
      </w:r>
      <w:r w:rsidR="006A7911">
        <w:rPr>
          <w:lang w:val="en-GB"/>
        </w:rPr>
        <w:t xml:space="preserve"> (not connected to a provider)</w:t>
      </w:r>
      <w:r w:rsidR="00855674">
        <w:rPr>
          <w:lang w:val="en-GB"/>
        </w:rPr>
        <w:t>.</w:t>
      </w:r>
    </w:p>
    <w:p w14:paraId="72C2A220" w14:textId="216EAF7E" w:rsidR="00855674" w:rsidRPr="00034286" w:rsidRDefault="00855674" w:rsidP="00FD1252">
      <w:pPr>
        <w:pStyle w:val="Picture"/>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0"/>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82639060"/>
      <w:r w:rsidRPr="008465AE">
        <w:rPr>
          <w:lang w:val="en-GB"/>
        </w:rPr>
        <w:lastRenderedPageBreak/>
        <w:t>Yealink Phone</w:t>
      </w:r>
      <w:r w:rsidR="006A7911">
        <w:rPr>
          <w:lang w:val="en-GB"/>
        </w:rPr>
        <w:t>s</w:t>
      </w:r>
      <w:bookmarkEnd w:id="1"/>
    </w:p>
    <w:p w14:paraId="5ED7A191" w14:textId="4006BB2B" w:rsidR="008465AE" w:rsidRDefault="008465AE" w:rsidP="00FD1252">
      <w:pPr>
        <w:pStyle w:val="berschrift2"/>
      </w:pPr>
      <w:bookmarkStart w:id="2" w:name="_Toc182639061"/>
      <w:r>
        <w:t>Flash</w:t>
      </w:r>
      <w:r w:rsidR="00792E2A">
        <w:t xml:space="preserve"> the </w:t>
      </w:r>
      <w:r w:rsidR="00034286">
        <w:t>P</w:t>
      </w:r>
      <w:r w:rsidR="00792E2A">
        <w:t>hone</w:t>
      </w:r>
      <w:bookmarkEnd w:id="2"/>
    </w:p>
    <w:p w14:paraId="126218C3" w14:textId="265CA37B" w:rsidR="002F6969" w:rsidRPr="002F6969" w:rsidRDefault="002F6969" w:rsidP="002F6969">
      <w:pPr>
        <w:rPr>
          <w:lang w:val="en-GB"/>
        </w:rPr>
      </w:pPr>
      <w:r w:rsidRPr="002F6969">
        <w:rPr>
          <w:color w:val="FF0000"/>
          <w:lang w:val="en-GB"/>
        </w:rPr>
        <w:t>This is not always needed.</w:t>
      </w:r>
      <w:r>
        <w:rPr>
          <w:lang w:val="en-GB"/>
        </w:rPr>
        <w:t xml:space="preserve"> Try first without this step and return if needed. Continue with “Phone Setup”.</w:t>
      </w:r>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1"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2"/>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3"/>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lastRenderedPageBreak/>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82639062"/>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FD1252">
      <w:pPr>
        <w:pStyle w:val="Picture"/>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4"/>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FD1252">
      <w:pPr>
        <w:pStyle w:val="Picture"/>
      </w:pPr>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5"/>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FD1252">
      <w:pPr>
        <w:pStyle w:val="Picture"/>
      </w:pPr>
      <w:r w:rsidRPr="00F2326A">
        <w:rPr>
          <w:noProof/>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6"/>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lastRenderedPageBreak/>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FD1252">
      <w:pPr>
        <w:pStyle w:val="Picture"/>
      </w:pPr>
      <w:r w:rsidRPr="00F2326A">
        <w:rPr>
          <w:noProof/>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7"/>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31E9FAD0" w:rsidR="00727215" w:rsidRDefault="0025449C" w:rsidP="00FD1252">
      <w:pPr>
        <w:pStyle w:val="Picture"/>
      </w:pPr>
      <w:r>
        <w:rPr>
          <w:noProof/>
        </w:rPr>
        <w:drawing>
          <wp:inline distT="0" distB="0" distL="0" distR="0" wp14:anchorId="7847C364" wp14:editId="078E4508">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C657313" w14:textId="0A415B82" w:rsidR="00727215" w:rsidRDefault="00727215" w:rsidP="00727215">
      <w:pPr>
        <w:rPr>
          <w:lang w:val="en-GB"/>
        </w:rPr>
      </w:pPr>
      <w:r>
        <w:rPr>
          <w:lang w:val="en-GB"/>
        </w:rPr>
        <w:t>The two phonebooks for copy-paste</w:t>
      </w:r>
      <w:r w:rsidR="00AC2AF7">
        <w:rPr>
          <w:lang w:val="en-GB"/>
        </w:rPr>
        <w:t xml:space="preserve"> (if they are not here)</w:t>
      </w:r>
      <w:r>
        <w:rPr>
          <w:lang w:val="en-GB"/>
        </w:rPr>
        <w:t>:</w:t>
      </w:r>
    </w:p>
    <w:p w14:paraId="1D0E12FC" w14:textId="7EA0CACF" w:rsidR="0025449C" w:rsidRDefault="0025449C" w:rsidP="0025449C">
      <w:pPr>
        <w:pStyle w:val="berschrift3"/>
      </w:pPr>
      <w:bookmarkStart w:id="4" w:name="_Hlk171412430"/>
      <w:bookmarkStart w:id="5" w:name="_Toc182639063"/>
      <w:r>
        <w:lastRenderedPageBreak/>
        <w:t>Standard phone book</w:t>
      </w:r>
      <w:bookmarkEnd w:id="5"/>
    </w:p>
    <w:p w14:paraId="3E7C0EDB" w14:textId="51614FBF" w:rsidR="008D4B1A" w:rsidRDefault="0025449C" w:rsidP="001A3353">
      <w:hyperlink r:id="rId19" w:history="1">
        <w:r w:rsidRPr="00153A23">
          <w:rPr>
            <w:rStyle w:val="Hyperlink"/>
          </w:rPr>
          <w:t>http://localnode.local.mesh:8081/phonebook?format=PBX&amp;target=generic&amp;ia=true</w:t>
        </w:r>
      </w:hyperlink>
    </w:p>
    <w:p w14:paraId="394894C8" w14:textId="666AF8A7" w:rsidR="0025449C" w:rsidRDefault="0025449C" w:rsidP="001A3353">
      <w:r>
        <w:t>This file</w:t>
      </w:r>
      <w:r w:rsidR="00AC2AF7">
        <w:t xml:space="preserve"> only</w:t>
      </w:r>
      <w:r>
        <w:t xml:space="preserve"> stores the telephone number. </w:t>
      </w:r>
      <w:r w:rsidR="008D4B1A">
        <w:t xml:space="preserve">The PBX </w:t>
      </w:r>
      <w:r>
        <w:t>knows this number</w:t>
      </w:r>
      <w:r w:rsidR="00AC2AF7">
        <w:t xml:space="preserve"> anyway</w:t>
      </w:r>
      <w:r>
        <w:t>, and the SIP server automatically creates the mesh address for direct calling.</w:t>
      </w:r>
    </w:p>
    <w:p w14:paraId="1E584C73" w14:textId="6D00B11B" w:rsidR="0025449C" w:rsidRDefault="0025449C" w:rsidP="0025449C">
      <w:pPr>
        <w:pStyle w:val="berschrift3"/>
      </w:pPr>
      <w:bookmarkStart w:id="6" w:name="_Toc182639064"/>
      <w:r>
        <w:t>Backup phonebook (with full mesh address)</w:t>
      </w:r>
      <w:bookmarkEnd w:id="6"/>
    </w:p>
    <w:p w14:paraId="19AC8C2A" w14:textId="439E4158" w:rsidR="008D4B1A" w:rsidRDefault="0025449C" w:rsidP="001A3353">
      <w:r>
        <w:t>If you want to store the full mesh address as a backup on your phone, you can add the second line. It is not needed.</w:t>
      </w:r>
    </w:p>
    <w:p w14:paraId="6F531876" w14:textId="761F0E9C" w:rsidR="008D4B1A" w:rsidRDefault="008D4B1A" w:rsidP="001A3353">
      <w:hyperlink r:id="rId20" w:history="1">
        <w:r w:rsidRPr="00153A23">
          <w:rPr>
            <w:rStyle w:val="Hyperlink"/>
          </w:rPr>
          <w:t>http://localnode.local.mesh:8081/phonebook?format=direct&amp;target=generic&amp;ia=true</w:t>
        </w:r>
      </w:hyperlink>
    </w:p>
    <w:bookmarkEnd w:id="4"/>
    <w:p w14:paraId="2E2B86A8" w14:textId="1403C2C1"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FD1252">
      <w:pPr>
        <w:pStyle w:val="Picture"/>
      </w:pPr>
      <w:r w:rsidRPr="007872A2">
        <w:rPr>
          <w:noProof/>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1"/>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44CF51FE" w14:textId="4C1E139E" w:rsidR="00C36344" w:rsidRDefault="00C36344" w:rsidP="001A3353">
      <w:pPr>
        <w:rPr>
          <w:lang w:val="en-GB"/>
        </w:rPr>
      </w:pPr>
      <w:r>
        <w:rPr>
          <w:lang w:val="en-GB"/>
        </w:rPr>
        <w:t>Check if you phone is enabled for IP telephony:</w:t>
      </w:r>
    </w:p>
    <w:p w14:paraId="0B6FE4A6" w14:textId="1DDA4C3C" w:rsidR="00C36344" w:rsidRDefault="00C36344" w:rsidP="00FD1252">
      <w:pPr>
        <w:pStyle w:val="Picture"/>
      </w:pPr>
      <w:r>
        <w:rPr>
          <w:noProof/>
        </w:rPr>
        <w:lastRenderedPageBreak/>
        <w:drawing>
          <wp:inline distT="0" distB="0" distL="0" distR="0" wp14:anchorId="5AAB4E65" wp14:editId="04A981E2">
            <wp:extent cx="5456712" cy="4163658"/>
            <wp:effectExtent l="0" t="0" r="0" b="889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2">
                      <a:extLst>
                        <a:ext uri="{28A0092B-C50C-407E-A947-70E740481C1C}">
                          <a14:useLocalDpi xmlns:a14="http://schemas.microsoft.com/office/drawing/2010/main" val="0"/>
                        </a:ext>
                      </a:extLst>
                    </a:blip>
                    <a:stretch>
                      <a:fillRect/>
                    </a:stretch>
                  </pic:blipFill>
                  <pic:spPr>
                    <a:xfrm>
                      <a:off x="0" y="0"/>
                      <a:ext cx="5462102" cy="4167771"/>
                    </a:xfrm>
                    <a:prstGeom prst="rect">
                      <a:avLst/>
                    </a:prstGeom>
                  </pic:spPr>
                </pic:pic>
              </a:graphicData>
            </a:graphic>
          </wp:inline>
        </w:drawing>
      </w:r>
    </w:p>
    <w:p w14:paraId="66CB6B4F" w14:textId="1B3EADAF"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If not, continue with the next chapter.</w:t>
      </w:r>
    </w:p>
    <w:p w14:paraId="746A7358" w14:textId="77777777" w:rsidR="005E0F78" w:rsidRPr="00170AF8" w:rsidRDefault="005E0F78" w:rsidP="005E0F78">
      <w:pPr>
        <w:pStyle w:val="berschrift1"/>
      </w:pPr>
      <w:bookmarkStart w:id="7" w:name="_Toc182639065"/>
      <w:r w:rsidRPr="00170AF8">
        <w:lastRenderedPageBreak/>
        <w:t xml:space="preserve">Flash </w:t>
      </w:r>
      <w:proofErr w:type="spellStart"/>
      <w:r w:rsidRPr="00170AF8">
        <w:t>Mikrotik</w:t>
      </w:r>
      <w:proofErr w:type="spellEnd"/>
      <w:r w:rsidRPr="00170AF8">
        <w:t xml:space="preserve"> devices</w:t>
      </w:r>
      <w:bookmarkEnd w:id="7"/>
    </w:p>
    <w:p w14:paraId="32D7F513" w14:textId="77777777" w:rsidR="005E0F78" w:rsidRPr="00170AF8" w:rsidRDefault="005E0F78" w:rsidP="005E0F78">
      <w:pPr>
        <w:pStyle w:val="berschrift2"/>
      </w:pPr>
      <w:bookmarkStart w:id="8" w:name="_Toc182639066"/>
      <w:r>
        <w:t>P</w:t>
      </w:r>
      <w:r w:rsidRPr="00170AF8">
        <w:t>reparations</w:t>
      </w:r>
      <w:bookmarkEnd w:id="8"/>
    </w:p>
    <w:p w14:paraId="21E1A85B" w14:textId="7597EAD8"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C82C4F">
        <w:t>/ac3</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2D62370C" w14:textId="113E204D" w:rsidR="00F30DFD" w:rsidRDefault="00F30DFD" w:rsidP="00976DD5">
      <w:r w:rsidRPr="00F30DFD">
        <w:t xml:space="preserve">Download the </w:t>
      </w:r>
      <w:r>
        <w:t>“k</w:t>
      </w:r>
      <w:r w:rsidRPr="00F30DFD">
        <w:t>ernel</w:t>
      </w:r>
      <w:r>
        <w:t>”</w:t>
      </w:r>
      <w:r w:rsidRPr="00F30DFD">
        <w:t xml:space="preserve"> and </w:t>
      </w:r>
      <w:r>
        <w:t>“</w:t>
      </w:r>
      <w:proofErr w:type="spellStart"/>
      <w:r>
        <w:t>s</w:t>
      </w:r>
      <w:r w:rsidRPr="00F30DFD">
        <w:t>ysupdate</w:t>
      </w:r>
      <w:proofErr w:type="spellEnd"/>
      <w:r>
        <w:t>”</w:t>
      </w:r>
      <w:r w:rsidRPr="00F30DFD">
        <w:t xml:space="preserve"> files for your device. </w:t>
      </w:r>
      <w:r w:rsidRPr="00F30DFD">
        <w:rPr>
          <w:color w:val="FF0000"/>
        </w:rPr>
        <w:t>Every letter in the name counts!</w:t>
      </w:r>
    </w:p>
    <w:p w14:paraId="63DF4F76" w14:textId="6E577CF8" w:rsidR="00C82C4F" w:rsidRPr="00C82C4F" w:rsidRDefault="00C82C4F" w:rsidP="00976DD5">
      <w:pPr>
        <w:rPr>
          <w:rFonts w:ascii="Consolas" w:hAnsi="Consolas"/>
          <w:sz w:val="20"/>
        </w:rPr>
      </w:pPr>
      <w:hyperlink r:id="rId23" w:history="1">
        <w:r w:rsidRPr="00C82C4F">
          <w:rPr>
            <w:rStyle w:val="Hyperlink"/>
            <w:rFonts w:ascii="Consolas" w:hAnsi="Consolas"/>
            <w:sz w:val="20"/>
          </w:rPr>
          <w:t>https://downloads.arednmesh.org/afs/www/</w:t>
        </w:r>
      </w:hyperlink>
    </w:p>
    <w:p w14:paraId="3D10352F" w14:textId="3AB8F016" w:rsidR="00976DD5" w:rsidRPr="00976DD5" w:rsidRDefault="00976DD5" w:rsidP="00976DD5">
      <w:r w:rsidRPr="00BE4D81">
        <w:rPr>
          <w:i/>
          <w:iCs/>
        </w:rPr>
        <w:t xml:space="preserve">Rename the kernel </w:t>
      </w:r>
      <w:r w:rsidR="001F208A">
        <w:rPr>
          <w:i/>
          <w:iCs/>
        </w:rPr>
        <w:t xml:space="preserve">bin </w:t>
      </w:r>
      <w:r w:rsidRPr="00BE4D81">
        <w:rPr>
          <w:i/>
          <w:iCs/>
        </w:rPr>
        <w:t xml:space="preserve">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5F726CF7" w14:textId="40B08544" w:rsidR="001F208A" w:rsidRDefault="001F208A" w:rsidP="001F208A">
      <w:r>
        <w:t xml:space="preserve">Download the </w:t>
      </w:r>
      <w:r w:rsidRPr="001F208A">
        <w:t>Tiny PXE Server</w:t>
      </w:r>
      <w:r>
        <w:t xml:space="preserve"> (</w:t>
      </w:r>
      <w:hyperlink r:id="rId24" w:history="1">
        <w:r w:rsidRPr="00A77B57">
          <w:rPr>
            <w:rStyle w:val="Hyperlink"/>
            <w:i/>
            <w:iCs/>
          </w:rPr>
          <w:t>http://erwan.labale</w:t>
        </w:r>
        <w:r w:rsidRPr="00A77B57">
          <w:rPr>
            <w:rStyle w:val="Hyperlink"/>
            <w:i/>
            <w:iCs/>
          </w:rPr>
          <w:t>c</w:t>
        </w:r>
        <w:r w:rsidRPr="00A77B57">
          <w:rPr>
            <w:rStyle w:val="Hyperlink"/>
            <w:i/>
            <w:iCs/>
          </w:rPr>
          <w:t>.fr/tinypxeserver/pxesrv.zip</w:t>
        </w:r>
      </w:hyperlink>
      <w:r>
        <w:t xml:space="preserve"> ) and unpack it to a convenient directory.</w:t>
      </w:r>
    </w:p>
    <w:p w14:paraId="59534F3F" w14:textId="140E422D" w:rsidR="001F208A" w:rsidRDefault="001F208A" w:rsidP="001F208A">
      <w:r>
        <w:t xml:space="preserve">Go to the </w:t>
      </w:r>
      <w:r w:rsidRPr="00170AF8">
        <w:t xml:space="preserve">Tiny PXE Server </w:t>
      </w:r>
      <w:r>
        <w:t>directory:</w:t>
      </w:r>
    </w:p>
    <w:p w14:paraId="6C13F7E1" w14:textId="77777777" w:rsidR="001F208A" w:rsidRDefault="001F208A" w:rsidP="00FD1252">
      <w:pPr>
        <w:pStyle w:val="Picture"/>
      </w:pPr>
      <w:r w:rsidRPr="00C64A5D">
        <w:rPr>
          <w:noProof/>
        </w:rPr>
        <w:drawing>
          <wp:inline distT="0" distB="0" distL="0" distR="0" wp14:anchorId="67D8106A" wp14:editId="66FAAAC4">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5"/>
                    <a:stretch>
                      <a:fillRect/>
                    </a:stretch>
                  </pic:blipFill>
                  <pic:spPr>
                    <a:xfrm>
                      <a:off x="0" y="0"/>
                      <a:ext cx="4094435" cy="1896738"/>
                    </a:xfrm>
                    <a:prstGeom prst="rect">
                      <a:avLst/>
                    </a:prstGeom>
                  </pic:spPr>
                </pic:pic>
              </a:graphicData>
            </a:graphic>
          </wp:inline>
        </w:drawing>
      </w:r>
    </w:p>
    <w:p w14:paraId="4A2AD271" w14:textId="119D80E8" w:rsidR="001F208A" w:rsidRPr="00290CC8" w:rsidRDefault="001F208A" w:rsidP="001F208A">
      <w:r>
        <w:t xml:space="preserve">And copy the </w:t>
      </w:r>
      <w:proofErr w:type="spellStart"/>
      <w:r w:rsidRPr="00170AF8">
        <w:t>rb.elf</w:t>
      </w:r>
      <w:proofErr w:type="spellEnd"/>
      <w:r w:rsidRPr="00170AF8">
        <w:t xml:space="preserve"> </w:t>
      </w:r>
      <w:r>
        <w:t xml:space="preserve">file from before to the </w:t>
      </w:r>
      <w:r w:rsidRPr="00170AF8">
        <w:t>«Files» folder of the PXE server (overwrite if necessary).</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FD1252">
      <w:pPr>
        <w:pStyle w:val="Picture"/>
      </w:pPr>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6"/>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DD5578E" w14:textId="77777777" w:rsidR="005E0F78" w:rsidRPr="00290CC8" w:rsidRDefault="005E0F78" w:rsidP="005E0F78">
      <w:pPr>
        <w:pStyle w:val="berschrift2"/>
      </w:pPr>
      <w:bookmarkStart w:id="9" w:name="_Toc182639067"/>
      <w:r w:rsidRPr="00290CC8">
        <w:t>Change PC to a fix</w:t>
      </w:r>
      <w:r>
        <w:t>ed</w:t>
      </w:r>
      <w:r w:rsidRPr="00290CC8">
        <w:t xml:space="preserve"> IP address</w:t>
      </w:r>
      <w:bookmarkEnd w:id="9"/>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1023A49" w14:textId="77777777" w:rsidR="00FD1252" w:rsidRDefault="00FD1252" w:rsidP="005E0F78"/>
    <w:p w14:paraId="086D9B5E" w14:textId="3079F03E" w:rsidR="00FD1252" w:rsidRDefault="005E0F78" w:rsidP="005E0F78">
      <w:r w:rsidRPr="00290CC8">
        <w:t>into Windows search</w:t>
      </w:r>
    </w:p>
    <w:p w14:paraId="594C6CF2" w14:textId="5DCC79E8" w:rsidR="005E0F78" w:rsidRPr="00290CC8" w:rsidRDefault="005E0F78" w:rsidP="00FD1252">
      <w:pPr>
        <w:pStyle w:val="Picture"/>
      </w:pPr>
      <w:r>
        <w:rPr>
          <w:noProof/>
        </w:rPr>
        <w:lastRenderedPageBreak/>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7"/>
                    <a:stretch>
                      <a:fillRect/>
                    </a:stretch>
                  </pic:blipFill>
                  <pic:spPr>
                    <a:xfrm>
                      <a:off x="0" y="0"/>
                      <a:ext cx="3112200" cy="2523009"/>
                    </a:xfrm>
                    <a:prstGeom prst="rect">
                      <a:avLst/>
                    </a:prstGeom>
                  </pic:spPr>
                </pic:pic>
              </a:graphicData>
            </a:graphic>
          </wp:inline>
        </w:drawing>
      </w:r>
    </w:p>
    <w:p w14:paraId="15172DD9" w14:textId="77777777" w:rsidR="00FD1252" w:rsidRDefault="005E0F78" w:rsidP="005E0F78">
      <w:r w:rsidRPr="00290CC8">
        <w:t xml:space="preserve">Select </w:t>
      </w:r>
      <w:r>
        <w:t>"</w:t>
      </w:r>
      <w:r w:rsidRPr="00290CC8">
        <w:t>Ethernet</w:t>
      </w:r>
      <w:r>
        <w:t>"</w:t>
      </w:r>
    </w:p>
    <w:p w14:paraId="63FC6058" w14:textId="70B326E1" w:rsidR="005E0F78" w:rsidRPr="00290CC8" w:rsidRDefault="005E0F78" w:rsidP="00FD1252">
      <w:pPr>
        <w:pStyle w:val="Picture"/>
      </w:pPr>
      <w:r>
        <w:rPr>
          <w:noProof/>
        </w:rPr>
        <w:drawing>
          <wp:inline distT="0" distB="0" distL="0" distR="0" wp14:anchorId="520093F5" wp14:editId="64351B9F">
            <wp:extent cx="5701350" cy="1596390"/>
            <wp:effectExtent l="0" t="0" r="0" b="381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rotWithShape="1">
                    <a:blip r:embed="rId28"/>
                    <a:srcRect b="50316"/>
                    <a:stretch/>
                  </pic:blipFill>
                  <pic:spPr bwMode="auto">
                    <a:xfrm>
                      <a:off x="0" y="0"/>
                      <a:ext cx="5731797" cy="1604915"/>
                    </a:xfrm>
                    <a:prstGeom prst="rect">
                      <a:avLst/>
                    </a:prstGeom>
                    <a:ln>
                      <a:noFill/>
                    </a:ln>
                    <a:extLst>
                      <a:ext uri="{53640926-AAD7-44D8-BBD7-CCE9431645EC}">
                        <a14:shadowObscured xmlns:a14="http://schemas.microsoft.com/office/drawing/2010/main"/>
                      </a:ext>
                    </a:extLst>
                  </pic:spPr>
                </pic:pic>
              </a:graphicData>
            </a:graphic>
          </wp:inline>
        </w:drawing>
      </w:r>
    </w:p>
    <w:p w14:paraId="242E60FF" w14:textId="77777777" w:rsidR="00FD1252" w:rsidRDefault="005E0F78" w:rsidP="005E0F78">
      <w:r w:rsidRPr="00290CC8">
        <w:t>Select «Properties»:</w:t>
      </w:r>
    </w:p>
    <w:p w14:paraId="64090767" w14:textId="1E0796BC" w:rsidR="005E0F78" w:rsidRPr="00290CC8" w:rsidRDefault="005E0F78" w:rsidP="00FD1252">
      <w:pPr>
        <w:pStyle w:val="Picture"/>
      </w:pPr>
      <w:r>
        <w:rPr>
          <w:noProof/>
        </w:rPr>
        <w:drawing>
          <wp:inline distT="0" distB="0" distL="0" distR="0" wp14:anchorId="557A34C4" wp14:editId="332546F8">
            <wp:extent cx="2068398" cy="2564130"/>
            <wp:effectExtent l="0" t="0" r="8255" b="762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29"/>
                    <a:stretch>
                      <a:fillRect/>
                    </a:stretch>
                  </pic:blipFill>
                  <pic:spPr>
                    <a:xfrm>
                      <a:off x="0" y="0"/>
                      <a:ext cx="2087157" cy="2587385"/>
                    </a:xfrm>
                    <a:prstGeom prst="rect">
                      <a:avLst/>
                    </a:prstGeom>
                  </pic:spPr>
                </pic:pic>
              </a:graphicData>
            </a:graphic>
          </wp:inline>
        </w:drawing>
      </w:r>
    </w:p>
    <w:p w14:paraId="00ECF08A" w14:textId="77777777" w:rsidR="00FD1252" w:rsidRDefault="005E0F78" w:rsidP="005E0F78">
      <w:r w:rsidRPr="00290CC8">
        <w:t>Select IPV4:</w:t>
      </w:r>
    </w:p>
    <w:p w14:paraId="496DE8C9" w14:textId="1CD49D00" w:rsidR="005E0F78" w:rsidRPr="00290CC8" w:rsidRDefault="005E0F78" w:rsidP="00FD1252">
      <w:pPr>
        <w:pStyle w:val="Picture"/>
      </w:pPr>
      <w:r>
        <w:rPr>
          <w:noProof/>
        </w:rPr>
        <w:lastRenderedPageBreak/>
        <w:drawing>
          <wp:inline distT="0" distB="0" distL="0" distR="0" wp14:anchorId="6187E5C4" wp14:editId="3EECF0D4">
            <wp:extent cx="2083410" cy="268605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0"/>
                    <a:stretch>
                      <a:fillRect/>
                    </a:stretch>
                  </pic:blipFill>
                  <pic:spPr>
                    <a:xfrm>
                      <a:off x="0" y="0"/>
                      <a:ext cx="2100445" cy="2708012"/>
                    </a:xfrm>
                    <a:prstGeom prst="rect">
                      <a:avLst/>
                    </a:prstGeom>
                  </pic:spPr>
                </pic:pic>
              </a:graphicData>
            </a:graphic>
          </wp:inline>
        </w:drawing>
      </w:r>
    </w:p>
    <w:p w14:paraId="42B2CE9E" w14:textId="77777777" w:rsidR="00FD1252" w:rsidRDefault="005E0F78" w:rsidP="005E0F78">
      <w:pPr>
        <w:rPr>
          <w:noProof/>
        </w:rPr>
      </w:pPr>
      <w:r>
        <w:t xml:space="preserve">Input </w:t>
      </w:r>
      <w:r w:rsidRPr="00290CC8">
        <w:t>IP address 192.168.1.50</w:t>
      </w:r>
      <w:r w:rsidRPr="00290CC8">
        <w:rPr>
          <w:noProof/>
        </w:rPr>
        <w:t>:</w:t>
      </w:r>
    </w:p>
    <w:p w14:paraId="18885637" w14:textId="116DF73E" w:rsidR="005E0F78" w:rsidRDefault="005E0F78" w:rsidP="00FD1252">
      <w:pPr>
        <w:pStyle w:val="Picture"/>
        <w:rPr>
          <w:noProof/>
        </w:rPr>
      </w:pPr>
      <w:r w:rsidRPr="00FD1252">
        <w:rPr>
          <w:noProof/>
        </w:rPr>
        <w:drawing>
          <wp:inline distT="0" distB="0" distL="0" distR="0" wp14:anchorId="04538EFF" wp14:editId="7DF5C157">
            <wp:extent cx="2101326" cy="2390257"/>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1"/>
                    <a:stretch>
                      <a:fillRect/>
                    </a:stretch>
                  </pic:blipFill>
                  <pic:spPr>
                    <a:xfrm>
                      <a:off x="0" y="0"/>
                      <a:ext cx="2129398" cy="2422189"/>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631C9DC5" w:rsidR="005E0F78" w:rsidRPr="00290CC8" w:rsidRDefault="005E0F78" w:rsidP="005E0F78">
      <w:pPr>
        <w:pStyle w:val="berschrift2"/>
      </w:pPr>
      <w:bookmarkStart w:id="10" w:name="_Toc182639068"/>
      <w:r w:rsidRPr="00290CC8">
        <w:t xml:space="preserve">Flash </w:t>
      </w:r>
      <w:proofErr w:type="spellStart"/>
      <w:r w:rsidR="00F30DFD">
        <w:t>rb.</w:t>
      </w:r>
      <w:r>
        <w:t>elf</w:t>
      </w:r>
      <w:proofErr w:type="spellEnd"/>
      <w:r>
        <w:t xml:space="preserve"> to </w:t>
      </w:r>
      <w:r w:rsidRPr="00290CC8">
        <w:t>target device</w:t>
      </w:r>
      <w:bookmarkEnd w:id="10"/>
    </w:p>
    <w:p w14:paraId="6A5142D0" w14:textId="682CEFE0" w:rsidR="00A866CF" w:rsidRPr="00A866CF" w:rsidRDefault="00A866CF" w:rsidP="005E0F78">
      <w:pPr>
        <w:rPr>
          <w:color w:val="FF0000"/>
        </w:rPr>
      </w:pPr>
      <w:r w:rsidRPr="00A866CF">
        <w:rPr>
          <w:color w:val="FF0000"/>
        </w:rPr>
        <w:t>Power the hap devices with a power supply, not with PoE.</w:t>
      </w:r>
    </w:p>
    <w:p w14:paraId="2539C873" w14:textId="66F1EE56"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30FC77C0"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w:t>
      </w:r>
      <w:r w:rsidR="00F30DFD">
        <w:rPr>
          <w:color w:val="00B050"/>
        </w:rPr>
        <w:t xml:space="preserve">or a </w:t>
      </w:r>
      <w:r w:rsidR="00F30DFD" w:rsidRPr="00F30DFD">
        <w:rPr>
          <w:color w:val="FF0000"/>
        </w:rPr>
        <w:t xml:space="preserve">passive </w:t>
      </w:r>
      <w:r w:rsidR="00F30DFD">
        <w:rPr>
          <w:color w:val="00B050"/>
        </w:rPr>
        <w:t xml:space="preserve">PoE switch </w:t>
      </w:r>
      <w:r w:rsidRPr="00290CC8">
        <w:rPr>
          <w:color w:val="00B050"/>
        </w:rPr>
        <w:t xml:space="preserve">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2"/>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3"/>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11" w:name="_Hlk149643796"/>
      <w:r w:rsidRPr="00E536EC">
        <w:t>«Filename if user class...».</w:t>
      </w:r>
      <w:bookmarkEnd w:id="11"/>
      <w:r w:rsidRPr="00E536EC">
        <w:t xml:space="preserve"> No </w:t>
      </w:r>
      <w:r>
        <w:t>additional</w:t>
      </w:r>
      <w:r w:rsidRPr="00E536EC">
        <w:t xml:space="preserve"> settings are necessary. </w:t>
      </w:r>
    </w:p>
    <w:p w14:paraId="47918E92" w14:textId="77777777" w:rsidR="005E0F78" w:rsidRPr="00A77D2F" w:rsidRDefault="005E0F78" w:rsidP="00FD1252">
      <w:pPr>
        <w:pStyle w:val="Picture"/>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4"/>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r w:rsidRPr="00E536EC">
        <w:t>ReadFile:rb.elf</w:t>
      </w:r>
      <w:proofErr w:type="spell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21174C54" w:rsidR="005E0F78" w:rsidRDefault="005E0F78" w:rsidP="005E0F78">
      <w:pPr>
        <w:rPr>
          <w:color w:val="FF0000"/>
        </w:rPr>
      </w:pPr>
      <w:r w:rsidRPr="00C80158">
        <w:rPr>
          <w:color w:val="FF0000"/>
        </w:rPr>
        <w:t>Keep the device powered</w:t>
      </w:r>
      <w:r w:rsidR="004F2F74">
        <w:rPr>
          <w:color w:val="FF0000"/>
        </w:rPr>
        <w:t>. Otherwise,</w:t>
      </w:r>
      <w:r w:rsidRPr="00C80158">
        <w:rPr>
          <w:color w:val="FF0000"/>
        </w:rPr>
        <w:t xml:space="preserve"> you have to start over!</w:t>
      </w:r>
    </w:p>
    <w:p w14:paraId="20E05181" w14:textId="2653825C" w:rsidR="004F2F74" w:rsidRPr="00C80158" w:rsidRDefault="004F2F74" w:rsidP="005E0F78">
      <w:pPr>
        <w:rPr>
          <w:color w:val="FF0000"/>
        </w:rPr>
      </w:pPr>
      <w:r w:rsidRPr="004F2F74">
        <w:rPr>
          <w:color w:val="FF0000"/>
        </w:rPr>
        <w:t xml:space="preserve">If new messages (new requests) keep appearing in the window, you </w:t>
      </w:r>
      <w:r>
        <w:rPr>
          <w:color w:val="FF0000"/>
        </w:rPr>
        <w:t xml:space="preserve">must </w:t>
      </w:r>
      <w:r w:rsidRPr="004F2F74">
        <w:rPr>
          <w:color w:val="FF0000"/>
        </w:rPr>
        <w:t>us</w:t>
      </w:r>
      <w:r>
        <w:rPr>
          <w:color w:val="FF0000"/>
        </w:rPr>
        <w:t>e</w:t>
      </w:r>
      <w:r w:rsidRPr="004F2F74">
        <w:rPr>
          <w:color w:val="FF0000"/>
        </w:rPr>
        <w:t xml:space="preserve"> a different PC. Preferably one with little software installed.</w:t>
      </w:r>
    </w:p>
    <w:p w14:paraId="163B3EAA" w14:textId="15B818CD" w:rsidR="00FE3DE0" w:rsidRDefault="005E0F78" w:rsidP="005E0F78">
      <w:r w:rsidRPr="00E536EC">
        <w:t xml:space="preserve">After </w:t>
      </w:r>
      <w:r w:rsidR="00FE3DE0">
        <w:t xml:space="preserve">a few </w:t>
      </w:r>
      <w:r w:rsidRPr="00E536EC">
        <w:t>minutes</w:t>
      </w:r>
      <w:r>
        <w:t>,</w:t>
      </w:r>
      <w:r w:rsidRPr="00E536EC">
        <w:t xml:space="preserve"> the process should be </w:t>
      </w:r>
      <w:r w:rsidR="00FE3DE0">
        <w:t>finished.</w:t>
      </w:r>
    </w:p>
    <w:p w14:paraId="7C9B5EC3" w14:textId="0AAFACCE" w:rsidR="005E0F78" w:rsidRPr="00E536EC" w:rsidRDefault="00FE3DE0" w:rsidP="005E0F78">
      <w:r w:rsidRPr="00E536EC">
        <w:t xml:space="preserve">Plug the Ethernet cable into </w:t>
      </w:r>
      <w:r w:rsidRPr="008C56F8">
        <w:rPr>
          <w:b/>
          <w:bCs/>
        </w:rPr>
        <w:t>port 2</w:t>
      </w:r>
      <w:r w:rsidRPr="008C56F8">
        <w:t xml:space="preserve"> </w:t>
      </w:r>
      <w:r w:rsidRPr="00E536EC">
        <w:t>on your router</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7E1850A6" w14:textId="77777777" w:rsidR="005E0F78" w:rsidRPr="00777A81" w:rsidRDefault="005E0F78" w:rsidP="005E0F78">
      <w:pPr>
        <w:pStyle w:val="berschrift2"/>
      </w:pPr>
      <w:bookmarkStart w:id="12" w:name="_Hlk182423443"/>
      <w:bookmarkStart w:id="13" w:name="_Toc182639069"/>
      <w:r w:rsidRPr="00777A81">
        <w:t>Flash AREDN Firmware</w:t>
      </w:r>
      <w:bookmarkEnd w:id="13"/>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55EA3DE7" w:rsidR="005E0F78" w:rsidRDefault="00A866CF" w:rsidP="00FD1252">
      <w:pPr>
        <w:pStyle w:val="Picture"/>
        <w:rPr>
          <w:lang w:val="de-CH"/>
        </w:rPr>
      </w:pPr>
      <w:r>
        <w:rPr>
          <w:noProof/>
        </w:rPr>
        <w:drawing>
          <wp:inline distT="0" distB="0" distL="0" distR="0" wp14:anchorId="16559C6A" wp14:editId="1F9C87F2">
            <wp:extent cx="4992062" cy="2705100"/>
            <wp:effectExtent l="0" t="0" r="0" b="0"/>
            <wp:docPr id="15822784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467" name=""/>
                    <pic:cNvPicPr/>
                  </pic:nvPicPr>
                  <pic:blipFill>
                    <a:blip r:embed="rId35"/>
                    <a:stretch>
                      <a:fillRect/>
                    </a:stretch>
                  </pic:blipFill>
                  <pic:spPr>
                    <a:xfrm>
                      <a:off x="0" y="0"/>
                      <a:ext cx="4993727" cy="2706002"/>
                    </a:xfrm>
                    <a:prstGeom prst="rect">
                      <a:avLst/>
                    </a:prstGeom>
                  </pic:spPr>
                </pic:pic>
              </a:graphicData>
            </a:graphic>
          </wp:inline>
        </w:drawing>
      </w:r>
    </w:p>
    <w:p w14:paraId="70486B6D" w14:textId="3D920B84" w:rsidR="005E0F78" w:rsidRPr="00777A81" w:rsidRDefault="005E0F78" w:rsidP="005E0F78">
      <w:r w:rsidRPr="00777A81">
        <w:t xml:space="preserve">If not, back to </w:t>
      </w:r>
      <w:r>
        <w:t>s</w:t>
      </w:r>
      <w:r w:rsidRPr="00777A81">
        <w:t>tart</w:t>
      </w:r>
      <w:r w:rsidR="004F2F74">
        <w:t>.</w:t>
      </w:r>
    </w:p>
    <w:p w14:paraId="01D1368E" w14:textId="54DD0191" w:rsidR="00A866CF" w:rsidRDefault="005E0F78" w:rsidP="005E0F78">
      <w:r w:rsidRPr="00777A81">
        <w:t xml:space="preserve">Now </w:t>
      </w:r>
      <w:r w:rsidR="00FE3DE0">
        <w:t xml:space="preserve">you can select the </w:t>
      </w:r>
      <w:proofErr w:type="spellStart"/>
      <w:r w:rsidR="00FE3DE0">
        <w:t>sysupgrade</w:t>
      </w:r>
      <w:proofErr w:type="spellEnd"/>
      <w:r w:rsidR="00FE3DE0">
        <w:t xml:space="preserve"> file for your router</w:t>
      </w:r>
      <w:r w:rsidRPr="00777A81">
        <w:t xml:space="preserve"> and </w:t>
      </w:r>
      <w:r w:rsidR="00A866CF">
        <w:t>hit “Upload”</w:t>
      </w:r>
      <w:r w:rsidR="00814E6C">
        <w:t xml:space="preserve">. </w:t>
      </w:r>
      <w:r w:rsidR="004F2F74">
        <w:t>W</w:t>
      </w:r>
      <w:r w:rsidR="00A866CF">
        <w:t>ait till you get an answer on</w:t>
      </w:r>
      <w:r w:rsidR="00814E6C">
        <w:t xml:space="preserve"> </w:t>
      </w:r>
      <w:hyperlink r:id="rId36" w:history="1">
        <w:r w:rsidR="00814E6C" w:rsidRPr="009D298C">
          <w:rPr>
            <w:rStyle w:val="Hyperlink"/>
          </w:rPr>
          <w:t>http://192.168.1.1</w:t>
        </w:r>
      </w:hyperlink>
      <w:r w:rsidR="00814E6C">
        <w:t xml:space="preserve"> </w:t>
      </w:r>
    </w:p>
    <w:p w14:paraId="78C14A36" w14:textId="097A17A7" w:rsidR="00814E6C" w:rsidRDefault="00814E6C" w:rsidP="00FD1252">
      <w:pPr>
        <w:pStyle w:val="Picture"/>
        <w:rPr>
          <w:noProof/>
        </w:rPr>
      </w:pPr>
      <w:r>
        <w:rPr>
          <w:noProof/>
        </w:rPr>
        <w:lastRenderedPageBreak/>
        <w:drawing>
          <wp:inline distT="0" distB="0" distL="0" distR="0" wp14:anchorId="15FAC1BA" wp14:editId="19B18C2A">
            <wp:extent cx="4262108" cy="2480310"/>
            <wp:effectExtent l="0" t="0" r="5715" b="0"/>
            <wp:docPr id="4362632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326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65923" cy="2482530"/>
                    </a:xfrm>
                    <a:prstGeom prst="rect">
                      <a:avLst/>
                    </a:prstGeom>
                  </pic:spPr>
                </pic:pic>
              </a:graphicData>
            </a:graphic>
          </wp:inline>
        </w:drawing>
      </w:r>
    </w:p>
    <w:p w14:paraId="515BFA08" w14:textId="387AD3E6" w:rsidR="00814E6C" w:rsidRDefault="00814E6C" w:rsidP="005E0F78">
      <w:r>
        <w:rPr>
          <w:noProof/>
        </w:rPr>
        <w:t xml:space="preserve">Enter </w:t>
      </w:r>
      <w:r w:rsidR="004F2F74">
        <w:rPr>
          <w:noProof/>
        </w:rPr>
        <w:t xml:space="preserve">the </w:t>
      </w:r>
      <w:r>
        <w:rPr>
          <w:noProof/>
        </w:rPr>
        <w:t xml:space="preserve">node name </w:t>
      </w:r>
      <w:r w:rsidRPr="004F2F74">
        <w:rPr>
          <w:noProof/>
          <w:color w:val="FF0000"/>
        </w:rPr>
        <w:t>beginning with your call sign.</w:t>
      </w:r>
    </w:p>
    <w:p w14:paraId="757CDC96" w14:textId="77777777" w:rsidR="005E0F78" w:rsidRPr="00777A81" w:rsidRDefault="005E0F78" w:rsidP="005E0F78">
      <w:pPr>
        <w:pStyle w:val="berschrift2"/>
      </w:pPr>
      <w:bookmarkStart w:id="14" w:name="_Toc182639070"/>
      <w:r w:rsidRPr="00777A81">
        <w:t>Configure AREDN</w:t>
      </w:r>
      <w:bookmarkEnd w:id="14"/>
    </w:p>
    <w:p w14:paraId="7482752C" w14:textId="77777777" w:rsidR="004F2F74" w:rsidRDefault="00814E6C" w:rsidP="005E0F78">
      <w:r>
        <w:t xml:space="preserve">Change your PC to DHCP. </w:t>
      </w:r>
      <w:r w:rsidR="005E0F78">
        <w:t>O</w:t>
      </w:r>
      <w:r w:rsidR="005E0F78" w:rsidRPr="00777A81">
        <w:t xml:space="preserve">pen the browser and enter the following line </w:t>
      </w:r>
    </w:p>
    <w:p w14:paraId="522768F2" w14:textId="36B79008" w:rsidR="005E0F78" w:rsidRDefault="004F2F74" w:rsidP="005E0F78">
      <w:hyperlink r:id="rId38" w:history="1">
        <w:r w:rsidRPr="00F83816">
          <w:rPr>
            <w:rStyle w:val="Hyperlink"/>
          </w:rPr>
          <w:t>http://localnode.local.mesh</w:t>
        </w:r>
      </w:hyperlink>
    </w:p>
    <w:p w14:paraId="4CF1DF75" w14:textId="46B8E640" w:rsidR="005E0F78" w:rsidRPr="00777A81" w:rsidRDefault="005E0F78" w:rsidP="005E0F78">
      <w:r w:rsidRPr="00777A81">
        <w:t xml:space="preserve">If there is no answer, the process is not yet complete. Try again and again. If you still can't connect after 15 minutes, go back and start </w:t>
      </w:r>
      <w:r w:rsidR="00814E6C">
        <w:t>over</w:t>
      </w:r>
      <w:r w:rsidRPr="00777A81">
        <w:t>.</w:t>
      </w:r>
    </w:p>
    <w:p w14:paraId="11046FC9" w14:textId="77777777" w:rsidR="00FD1252" w:rsidRDefault="00DD3B70" w:rsidP="00FD1252">
      <w:r>
        <w:t>The new screen should show up where you can login to administer the node.</w:t>
      </w:r>
    </w:p>
    <w:p w14:paraId="761679A5" w14:textId="49530570" w:rsidR="005E0F78" w:rsidRPr="00777A81" w:rsidRDefault="00DD3B70" w:rsidP="00FD1252">
      <w:pPr>
        <w:pStyle w:val="Picture"/>
      </w:pPr>
      <w:r>
        <w:rPr>
          <w:noProof/>
        </w:rPr>
        <w:drawing>
          <wp:inline distT="0" distB="0" distL="0" distR="0" wp14:anchorId="5D703024" wp14:editId="718E1735">
            <wp:extent cx="5943600" cy="2383790"/>
            <wp:effectExtent l="0" t="0" r="0" b="0"/>
            <wp:docPr id="13182429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91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14EDDA6F" w14:textId="2A94759C" w:rsidR="005E0F78" w:rsidRDefault="00F63FC1" w:rsidP="005E0F78">
      <w:pPr>
        <w:rPr>
          <w:color w:val="000000"/>
        </w:rPr>
      </w:pPr>
      <w:r w:rsidRPr="00F63FC1">
        <w:rPr>
          <w:color w:val="000000"/>
        </w:rPr>
        <w:t>You see if you a</w:t>
      </w:r>
      <w:r>
        <w:rPr>
          <w:color w:val="000000"/>
        </w:rPr>
        <w:t>re in administration node when the UI looks like that:</w:t>
      </w:r>
    </w:p>
    <w:p w14:paraId="2835EC09" w14:textId="7E8F0BA9" w:rsidR="00F63FC1" w:rsidRPr="00F63FC1" w:rsidRDefault="00F63FC1" w:rsidP="00FD1252">
      <w:pPr>
        <w:pStyle w:val="Picture"/>
      </w:pPr>
      <w:r>
        <w:rPr>
          <w:noProof/>
        </w:rPr>
        <w:lastRenderedPageBreak/>
        <w:drawing>
          <wp:inline distT="0" distB="0" distL="0" distR="0" wp14:anchorId="50BF5D76" wp14:editId="3813F9B2">
            <wp:extent cx="5943600" cy="2881630"/>
            <wp:effectExtent l="0" t="0" r="0" b="0"/>
            <wp:docPr id="32716814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814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4CE63F37" w14:textId="77777777" w:rsidR="00F63FC1" w:rsidRDefault="00F63FC1" w:rsidP="005E0F78">
      <w:pPr>
        <w:rPr>
          <w:color w:val="000000"/>
        </w:rPr>
      </w:pPr>
      <w:bookmarkStart w:id="15" w:name="_Hlk149644591"/>
      <w:r>
        <w:rPr>
          <w:color w:val="000000"/>
        </w:rPr>
        <w:t>Changes are made everywhere on the screen when you see a grey shadow.</w:t>
      </w:r>
    </w:p>
    <w:p w14:paraId="5EE4358A" w14:textId="0A8B65D3" w:rsidR="003F6991" w:rsidRDefault="00DD3B70" w:rsidP="005E0F78">
      <w:pPr>
        <w:rPr>
          <w:color w:val="000000"/>
        </w:rPr>
      </w:pPr>
      <w:r>
        <w:rPr>
          <w:color w:val="000000"/>
        </w:rPr>
        <w:t>After changes, you have to commit them</w:t>
      </w:r>
      <w:r w:rsidR="000A2A9D">
        <w:rPr>
          <w:color w:val="000000"/>
        </w:rPr>
        <w:t>,</w:t>
      </w:r>
      <w:r>
        <w:rPr>
          <w:color w:val="000000"/>
        </w:rPr>
        <w:t xml:space="preserve"> and sometimes you are asked to reboot.</w:t>
      </w:r>
      <w:r w:rsidR="000A2A9D">
        <w:rPr>
          <w:color w:val="000000"/>
        </w:rPr>
        <w:t xml:space="preserve"> </w:t>
      </w:r>
      <w:r w:rsidR="000A2A9D" w:rsidRPr="000A2A9D">
        <w:rPr>
          <w:color w:val="000000"/>
        </w:rPr>
        <w:t>There is no «reboot» button anymore</w:t>
      </w:r>
      <w:r w:rsidR="000A2A9D">
        <w:rPr>
          <w:color w:val="000000"/>
        </w:rPr>
        <w:t>.</w:t>
      </w:r>
    </w:p>
    <w:p w14:paraId="79A733E2" w14:textId="31101594" w:rsidR="003F6991" w:rsidRDefault="003F6991" w:rsidP="003F6991">
      <w:pPr>
        <w:pStyle w:val="berschrift2"/>
      </w:pPr>
      <w:bookmarkStart w:id="16" w:name="_Toc182639071"/>
      <w:r>
        <w:t>My recommended settings for the hap routers</w:t>
      </w:r>
      <w:r w:rsidR="000A2A9D">
        <w:t xml:space="preserve"> (for the moment)</w:t>
      </w:r>
      <w:bookmarkEnd w:id="16"/>
    </w:p>
    <w:p w14:paraId="7CA92BEA" w14:textId="73E6D5DB" w:rsidR="00DD3B70" w:rsidRDefault="003F6991" w:rsidP="00FD1252">
      <w:pPr>
        <w:pStyle w:val="Picture"/>
        <w:rPr>
          <w:noProof/>
        </w:rPr>
      </w:pPr>
      <w:r w:rsidRPr="003F6991">
        <w:rPr>
          <w:noProof/>
        </w:rPr>
        <w:t xml:space="preserve"> </w:t>
      </w:r>
      <w:r>
        <w:rPr>
          <w:noProof/>
        </w:rPr>
        <w:drawing>
          <wp:inline distT="0" distB="0" distL="0" distR="0" wp14:anchorId="5C4F0643" wp14:editId="0B92CC3A">
            <wp:extent cx="2876093" cy="3409950"/>
            <wp:effectExtent l="0" t="0" r="635" b="0"/>
            <wp:docPr id="19085241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411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6221" cy="3421958"/>
                    </a:xfrm>
                    <a:prstGeom prst="rect">
                      <a:avLst/>
                    </a:prstGeom>
                  </pic:spPr>
                </pic:pic>
              </a:graphicData>
            </a:graphic>
          </wp:inline>
        </w:drawing>
      </w:r>
    </w:p>
    <w:p w14:paraId="086B8F68" w14:textId="530E42E4" w:rsidR="003F6991" w:rsidRDefault="003F6991" w:rsidP="005E0F78">
      <w:pPr>
        <w:rPr>
          <w:color w:val="000000"/>
        </w:rPr>
      </w:pPr>
      <w:r>
        <w:rPr>
          <w:noProof/>
          <w:color w:val="000000"/>
        </w:rPr>
        <w:t>I connect my hap routers to Wi-Fi and create a mesh on 5GHz to test with other AREDN nodes. If you connect the hap via cable to the internet, you can switch the 2.4GHz radio to “off”.</w:t>
      </w:r>
    </w:p>
    <w:p w14:paraId="51440626" w14:textId="39162312" w:rsidR="000173B8" w:rsidRPr="000173B8" w:rsidRDefault="000173B8" w:rsidP="000173B8">
      <w:pPr>
        <w:pStyle w:val="berschrift2"/>
      </w:pPr>
      <w:bookmarkStart w:id="17" w:name="_Toc182639072"/>
      <w:r w:rsidRPr="000173B8">
        <w:rPr>
          <w:rFonts w:eastAsia="Arial Unicode MS"/>
        </w:rPr>
        <w:lastRenderedPageBreak/>
        <w:t>Make your telephone visible to</w:t>
      </w:r>
      <w:r w:rsidR="00AF7D40">
        <w:rPr>
          <w:rFonts w:eastAsia="Arial Unicode MS"/>
        </w:rPr>
        <w:t xml:space="preserve"> </w:t>
      </w:r>
      <w:r w:rsidRPr="000173B8">
        <w:rPr>
          <w:rFonts w:eastAsia="Arial Unicode MS"/>
        </w:rPr>
        <w:t>the network</w:t>
      </w:r>
      <w:bookmarkEnd w:id="17"/>
    </w:p>
    <w:p w14:paraId="39ACCCE7" w14:textId="5A380DE8" w:rsidR="000173B8" w:rsidRDefault="00AF7D40" w:rsidP="000173B8">
      <w:r w:rsidRPr="000173B8">
        <w:t>Telephones</w:t>
      </w:r>
      <w:r w:rsidR="000173B8" w:rsidRPr="000173B8">
        <w:t xml:space="preserve"> have to be visible to others</w:t>
      </w:r>
      <w:r w:rsidR="00522017">
        <w:t xml:space="preserve"> The is why we have to reserve the address. This is done in the “LAN DHCP” area on the right. If you clock it you get to this screen:</w:t>
      </w:r>
    </w:p>
    <w:p w14:paraId="77EE6C1C" w14:textId="4298407B" w:rsidR="00522017" w:rsidRDefault="00522017" w:rsidP="00FD1252">
      <w:pPr>
        <w:pStyle w:val="Picture"/>
      </w:pPr>
      <w:r>
        <w:rPr>
          <w:noProof/>
        </w:rPr>
        <w:drawing>
          <wp:inline distT="0" distB="0" distL="0" distR="0" wp14:anchorId="65EE835A" wp14:editId="63D2083C">
            <wp:extent cx="2669242" cy="3048000"/>
            <wp:effectExtent l="0" t="0" r="0" b="0"/>
            <wp:docPr id="14634447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47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2274" cy="3062881"/>
                    </a:xfrm>
                    <a:prstGeom prst="rect">
                      <a:avLst/>
                    </a:prstGeom>
                  </pic:spPr>
                </pic:pic>
              </a:graphicData>
            </a:graphic>
          </wp:inline>
        </w:drawing>
      </w:r>
    </w:p>
    <w:p w14:paraId="134C6E54" w14:textId="0CBC9450" w:rsidR="000173B8" w:rsidRDefault="00522017" w:rsidP="000173B8">
      <w:r>
        <w:t>If you connect your Yealink phone</w:t>
      </w:r>
      <w:r w:rsidR="000A2A9D">
        <w:t>, it should already be visible,</w:t>
      </w:r>
      <w:r>
        <w:t xml:space="preserve"> and you just have to press the “+” button. Change its name to </w:t>
      </w:r>
      <w:r w:rsidR="000A2A9D">
        <w:t>one of your</w:t>
      </w:r>
      <w:r>
        <w:t xml:space="preserve"> unique phone number</w:t>
      </w:r>
      <w:r w:rsidR="000A2A9D">
        <w:t>s</w:t>
      </w:r>
      <w:r>
        <w:t xml:space="preserve">. </w:t>
      </w:r>
      <w:r w:rsidR="000173B8" w:rsidRPr="000173B8">
        <w:t>You get the telephone number</w:t>
      </w:r>
      <w:r w:rsidR="000A2A9D">
        <w:t>s</w:t>
      </w:r>
      <w:r w:rsidR="000173B8" w:rsidRPr="000173B8">
        <w:t xml:space="preserve"> fr</w:t>
      </w:r>
      <w:r w:rsidR="000173B8">
        <w:t>om</w:t>
      </w:r>
      <w:r w:rsidR="000173B8" w:rsidRPr="000173B8">
        <w:t xml:space="preserve"> HB9JAT, HB9BND, o</w:t>
      </w:r>
      <w:r w:rsidR="00EF4A52">
        <w:t>r</w:t>
      </w:r>
      <w:r w:rsidR="000173B8" w:rsidRPr="000173B8">
        <w:t xml:space="preserve"> HB9BLA. MAC </w:t>
      </w:r>
      <w:r w:rsidR="00EF4A52">
        <w:t>ad</w:t>
      </w:r>
      <w:r w:rsidR="000173B8" w:rsidRPr="000173B8">
        <w:t xml:space="preserve">dress </w:t>
      </w:r>
      <w:r w:rsidR="00EF4A52">
        <w:t xml:space="preserve">is found </w:t>
      </w:r>
      <w:r w:rsidR="000173B8" w:rsidRPr="000173B8">
        <w:t>on the telephone under «information»</w:t>
      </w:r>
      <w:r w:rsidR="000A2A9D">
        <w:t xml:space="preserve"> (if needed)</w:t>
      </w:r>
      <w:r w:rsidR="000173B8">
        <w:t>.</w:t>
      </w:r>
    </w:p>
    <w:p w14:paraId="0814E164" w14:textId="77777777" w:rsidR="001B2F8A" w:rsidRDefault="00487C83" w:rsidP="000173B8">
      <w:r>
        <w:t>Remove the tick at “do not propagate” to make it visible in the net.</w:t>
      </w:r>
    </w:p>
    <w:p w14:paraId="68B85B1E" w14:textId="77777777" w:rsidR="001B2F8A" w:rsidRDefault="001B2F8A" w:rsidP="00FD1252">
      <w:pPr>
        <w:pStyle w:val="Picture"/>
        <w:rPr>
          <w:noProof/>
        </w:rPr>
      </w:pPr>
      <w:r>
        <w:rPr>
          <w:noProof/>
        </w:rPr>
        <w:drawing>
          <wp:inline distT="0" distB="0" distL="0" distR="0" wp14:anchorId="79E8B831" wp14:editId="6FE94A3D">
            <wp:extent cx="2299625" cy="2712720"/>
            <wp:effectExtent l="0" t="0" r="5715" b="0"/>
            <wp:docPr id="19313991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916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12911" cy="2728392"/>
                    </a:xfrm>
                    <a:prstGeom prst="rect">
                      <a:avLst/>
                    </a:prstGeom>
                  </pic:spPr>
                </pic:pic>
              </a:graphicData>
            </a:graphic>
          </wp:inline>
        </w:drawing>
      </w:r>
      <w:r>
        <w:rPr>
          <w:noProof/>
        </w:rPr>
        <w:t xml:space="preserve"> </w:t>
      </w:r>
    </w:p>
    <w:p w14:paraId="3CB40F74" w14:textId="77777777" w:rsidR="00FD1252" w:rsidRDefault="000A2A9D" w:rsidP="000173B8">
      <w:pPr>
        <w:rPr>
          <w:noProof/>
        </w:rPr>
      </w:pPr>
      <w:r>
        <w:rPr>
          <w:noProof/>
        </w:rPr>
        <w:t xml:space="preserve">Now it is time to go to the </w:t>
      </w:r>
      <w:r w:rsidR="001B2F8A">
        <w:rPr>
          <w:noProof/>
        </w:rPr>
        <w:t>network overview:</w:t>
      </w:r>
    </w:p>
    <w:p w14:paraId="44A251A4" w14:textId="20DC40F1" w:rsidR="00487C83" w:rsidRDefault="001B2F8A" w:rsidP="00FD1252">
      <w:pPr>
        <w:pStyle w:val="Picture"/>
        <w:rPr>
          <w:noProof/>
        </w:rPr>
      </w:pPr>
      <w:r>
        <w:rPr>
          <w:noProof/>
        </w:rPr>
        <w:lastRenderedPageBreak/>
        <w:drawing>
          <wp:inline distT="0" distB="0" distL="0" distR="0" wp14:anchorId="0D464BEC" wp14:editId="5D244F40">
            <wp:extent cx="5943600" cy="1878965"/>
            <wp:effectExtent l="0" t="0" r="0" b="6985"/>
            <wp:docPr id="196641783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7837"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1AA5BB75" w14:textId="73CDCA12" w:rsidR="006336DE" w:rsidRDefault="006336DE" w:rsidP="000173B8">
      <w:r w:rsidRPr="006336DE">
        <w:t>The phone should be visible under your router name</w:t>
      </w:r>
      <w:r>
        <w:t>.</w:t>
      </w:r>
    </w:p>
    <w:p w14:paraId="4969CCFD" w14:textId="77777777" w:rsidR="008B6C1C" w:rsidRDefault="005E0F78" w:rsidP="005E0F78">
      <w:pPr>
        <w:pStyle w:val="berschrift2"/>
      </w:pPr>
      <w:bookmarkStart w:id="18" w:name="_Toc182639073"/>
      <w:bookmarkEnd w:id="15"/>
      <w:r w:rsidRPr="00F1526C">
        <w:t>Set up a tunnel to the AREDN network</w:t>
      </w:r>
      <w:bookmarkEnd w:id="18"/>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00D9C331" w:rsidR="005E0F78" w:rsidRPr="00F1526C" w:rsidRDefault="005E0F78" w:rsidP="005E0F78">
      <w:pPr>
        <w:rPr>
          <w:color w:val="000000"/>
        </w:rPr>
      </w:pPr>
      <w:r w:rsidRPr="00F1526C">
        <w:rPr>
          <w:color w:val="000000"/>
        </w:rPr>
        <w:t>This chapter only applies to the hap router</w:t>
      </w:r>
      <w:r w:rsidR="001B2F8A">
        <w:rPr>
          <w:color w:val="000000"/>
        </w:rPr>
        <w:t>s</w:t>
      </w:r>
      <w:r w:rsidRPr="00F1526C">
        <w:rPr>
          <w:color w:val="000000"/>
        </w:rPr>
        <w:t>.</w:t>
      </w:r>
    </w:p>
    <w:p w14:paraId="326A2C38" w14:textId="0BC69A90" w:rsidR="005E0F78" w:rsidRPr="00F1526C" w:rsidRDefault="005E0F78" w:rsidP="005E0F78">
      <w:pPr>
        <w:rPr>
          <w:color w:val="000000"/>
        </w:rPr>
      </w:pPr>
      <w:r w:rsidRPr="00F1526C">
        <w:rPr>
          <w:color w:val="000000"/>
        </w:rPr>
        <w:t>Connect port 1 (Internet) to the Internet</w:t>
      </w:r>
      <w:r w:rsidR="001B2F8A">
        <w:rPr>
          <w:color w:val="000000"/>
        </w:rPr>
        <w:t xml:space="preserve"> or connect via the network as shown before in my recommended settings.</w:t>
      </w:r>
    </w:p>
    <w:p w14:paraId="2E2F2907" w14:textId="0E7C12E5" w:rsidR="005E0F78" w:rsidRDefault="005E0F78" w:rsidP="005E0F78">
      <w:pPr>
        <w:rPr>
          <w:color w:val="000000"/>
        </w:rPr>
      </w:pPr>
      <w:r w:rsidRPr="00F1526C">
        <w:rPr>
          <w:color w:val="000000"/>
        </w:rPr>
        <w:t>From now on</w:t>
      </w:r>
      <w:r>
        <w:rPr>
          <w:color w:val="000000"/>
        </w:rPr>
        <w:t>,</w:t>
      </w:r>
      <w:r w:rsidRPr="00F1526C">
        <w:rPr>
          <w:color w:val="000000"/>
        </w:rPr>
        <w:t xml:space="preserve"> you can access the router</w:t>
      </w:r>
      <w:r w:rsidR="009B4C5D">
        <w:rPr>
          <w:color w:val="000000"/>
        </w:rPr>
        <w:t xml:space="preserve"> either if you connect a cable from your PC to </w:t>
      </w:r>
      <w:r w:rsidR="006336DE">
        <w:rPr>
          <w:color w:val="000000"/>
        </w:rPr>
        <w:t>ports</w:t>
      </w:r>
      <w:r w:rsidR="009B4C5D">
        <w:rPr>
          <w:color w:val="000000"/>
        </w:rPr>
        <w:t xml:space="preserve"> 2-4 or</w:t>
      </w:r>
      <w:r w:rsidRPr="00F1526C">
        <w:rPr>
          <w:color w:val="000000"/>
        </w:rPr>
        <w:t xml:space="preserve"> via Wi-Fi</w:t>
      </w:r>
      <w:r w:rsidR="009B4C5D">
        <w:rPr>
          <w:color w:val="000000"/>
        </w:rPr>
        <w:t xml:space="preserve">. </w:t>
      </w:r>
    </w:p>
    <w:p w14:paraId="27A97295" w14:textId="77777777" w:rsidR="006336DE" w:rsidRPr="006336DE" w:rsidRDefault="006336DE" w:rsidP="006336DE">
      <w:pPr>
        <w:rPr>
          <w:color w:val="000000"/>
        </w:rPr>
      </w:pPr>
      <w:r w:rsidRPr="006336DE">
        <w:rPr>
          <w:color w:val="000000"/>
        </w:rPr>
        <w:t>The router should provide a network</w:t>
      </w:r>
      <w:r>
        <w:rPr>
          <w:color w:val="000000"/>
        </w:rPr>
        <w:t>.</w:t>
      </w:r>
    </w:p>
    <w:p w14:paraId="6245AC5C" w14:textId="77777777" w:rsidR="005E0F78" w:rsidRDefault="005E0F78" w:rsidP="00FD1252">
      <w:pPr>
        <w:pStyle w:val="Picture"/>
      </w:pPr>
      <w:r w:rsidRPr="00BA2540">
        <w:rPr>
          <w:noProof/>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5"/>
                    <a:stretch>
                      <a:fillRect/>
                    </a:stretch>
                  </pic:blipFill>
                  <pic:spPr>
                    <a:xfrm>
                      <a:off x="0" y="0"/>
                      <a:ext cx="1792825" cy="2865539"/>
                    </a:xfrm>
                    <a:prstGeom prst="rect">
                      <a:avLst/>
                    </a:prstGeom>
                  </pic:spPr>
                </pic:pic>
              </a:graphicData>
            </a:graphic>
          </wp:inline>
        </w:drawing>
      </w:r>
    </w:p>
    <w:p w14:paraId="6A502949" w14:textId="75B19241" w:rsidR="009B4C5D" w:rsidRDefault="009B4C5D" w:rsidP="009B4C5D">
      <w:r>
        <w:t xml:space="preserve">There are two different tunnels available. The owner of the </w:t>
      </w:r>
      <w:r w:rsidR="006336DE">
        <w:t>tunnel server</w:t>
      </w:r>
      <w:r>
        <w:t xml:space="preserve"> decides which one you have to use. </w:t>
      </w:r>
      <w:proofErr w:type="spellStart"/>
      <w:r>
        <w:t>Wireguard</w:t>
      </w:r>
      <w:proofErr w:type="spellEnd"/>
      <w:r>
        <w:t xml:space="preserve"> tunnels are the future.</w:t>
      </w:r>
    </w:p>
    <w:p w14:paraId="76D44AB9" w14:textId="21CCA764" w:rsidR="009B4C5D" w:rsidRDefault="009B4C5D" w:rsidP="009B4C5D">
      <w:r>
        <w:t>The tunnel owner will send you a file with the needed info. For legacy tunnels, make sure your node name matches the one given to you by the owner. Otherwise it will not work.</w:t>
      </w:r>
    </w:p>
    <w:p w14:paraId="58075815" w14:textId="3D07ABA2" w:rsidR="005E0F78" w:rsidRPr="00D412D8" w:rsidRDefault="005E0F78" w:rsidP="005E0F78">
      <w:pPr>
        <w:pStyle w:val="Code"/>
        <w:rPr>
          <w:lang w:val="en-US"/>
        </w:rPr>
      </w:pPr>
      <w:r w:rsidRPr="00D412D8">
        <w:rPr>
          <w:lang w:val="en-US"/>
        </w:rPr>
        <w:lastRenderedPageBreak/>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Default="005E0F78" w:rsidP="005E0F78">
      <w:pPr>
        <w:pStyle w:val="Code"/>
        <w:rPr>
          <w:lang w:val="en-US"/>
        </w:rPr>
      </w:pPr>
      <w:r w:rsidRPr="00D412D8">
        <w:rPr>
          <w:lang w:val="en-US"/>
        </w:rPr>
        <w:t>Network: The address of your tunnel</w:t>
      </w:r>
    </w:p>
    <w:p w14:paraId="0398CA15" w14:textId="77777777" w:rsidR="006336DE" w:rsidRPr="00D412D8" w:rsidRDefault="006336DE" w:rsidP="006336DE"/>
    <w:p w14:paraId="22910378" w14:textId="043A1C1E" w:rsidR="005E0F78" w:rsidRPr="00F1526C" w:rsidRDefault="009B4C5D" w:rsidP="00FD1252">
      <w:pPr>
        <w:pStyle w:val="Picture"/>
      </w:pPr>
      <w:r>
        <w:rPr>
          <w:noProof/>
        </w:rPr>
        <w:drawing>
          <wp:inline distT="0" distB="0" distL="0" distR="0" wp14:anchorId="4455699D" wp14:editId="4F757FD7">
            <wp:extent cx="3708769" cy="1919288"/>
            <wp:effectExtent l="0" t="0" r="6350" b="5080"/>
            <wp:docPr id="157052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097" name=""/>
                    <pic:cNvPicPr/>
                  </pic:nvPicPr>
                  <pic:blipFill>
                    <a:blip r:embed="rId46"/>
                    <a:stretch>
                      <a:fillRect/>
                    </a:stretch>
                  </pic:blipFill>
                  <pic:spPr>
                    <a:xfrm>
                      <a:off x="0" y="0"/>
                      <a:ext cx="3711761" cy="1920836"/>
                    </a:xfrm>
                    <a:prstGeom prst="rect">
                      <a:avLst/>
                    </a:prstGeom>
                  </pic:spPr>
                </pic:pic>
              </a:graphicData>
            </a:graphic>
          </wp:inline>
        </w:drawing>
      </w:r>
    </w:p>
    <w:p w14:paraId="303EC4DF" w14:textId="3E759FA0" w:rsidR="005E0F78" w:rsidRDefault="009B4C5D" w:rsidP="005E0F78">
      <w:r>
        <w:t xml:space="preserve">The field “Tunnel server” is left blank for clients. Chose </w:t>
      </w:r>
      <w:proofErr w:type="spellStart"/>
      <w:r>
        <w:t>Wireguard</w:t>
      </w:r>
      <w:proofErr w:type="spellEnd"/>
      <w:r>
        <w:t xml:space="preserve"> or Legacy client, press the plus sign, and fill in the information you got from the tunnel owner.</w:t>
      </w:r>
    </w:p>
    <w:p w14:paraId="1D4E125F" w14:textId="56809A66" w:rsidR="009B4C5D" w:rsidRDefault="009B4C5D" w:rsidP="00FD1252">
      <w:pPr>
        <w:pStyle w:val="Picture"/>
      </w:pPr>
      <w:r>
        <w:rPr>
          <w:noProof/>
        </w:rPr>
        <w:drawing>
          <wp:inline distT="0" distB="0" distL="0" distR="0" wp14:anchorId="1EB01220" wp14:editId="495225F0">
            <wp:extent cx="3314700" cy="889853"/>
            <wp:effectExtent l="0" t="0" r="0" b="5715"/>
            <wp:docPr id="697643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3802" name=""/>
                    <pic:cNvPicPr/>
                  </pic:nvPicPr>
                  <pic:blipFill>
                    <a:blip r:embed="rId47"/>
                    <a:stretch>
                      <a:fillRect/>
                    </a:stretch>
                  </pic:blipFill>
                  <pic:spPr>
                    <a:xfrm>
                      <a:off x="0" y="0"/>
                      <a:ext cx="3336001" cy="895571"/>
                    </a:xfrm>
                    <a:prstGeom prst="rect">
                      <a:avLst/>
                    </a:prstGeom>
                  </pic:spPr>
                </pic:pic>
              </a:graphicData>
            </a:graphic>
          </wp:inline>
        </w:drawing>
      </w:r>
    </w:p>
    <w:p w14:paraId="039E2F36" w14:textId="03C592DD" w:rsidR="009B4C5D" w:rsidRDefault="009B4C5D" w:rsidP="00FD1252">
      <w:pPr>
        <w:pStyle w:val="Picture"/>
      </w:pPr>
      <w:r>
        <w:rPr>
          <w:noProof/>
        </w:rPr>
        <w:drawing>
          <wp:inline distT="0" distB="0" distL="0" distR="0" wp14:anchorId="4D9FCC8D" wp14:editId="094D0273">
            <wp:extent cx="3307080" cy="897907"/>
            <wp:effectExtent l="0" t="0" r="7620" b="0"/>
            <wp:docPr id="1553004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4554" name=""/>
                    <pic:cNvPicPr/>
                  </pic:nvPicPr>
                  <pic:blipFill>
                    <a:blip r:embed="rId48"/>
                    <a:stretch>
                      <a:fillRect/>
                    </a:stretch>
                  </pic:blipFill>
                  <pic:spPr>
                    <a:xfrm>
                      <a:off x="0" y="0"/>
                      <a:ext cx="3330641" cy="904304"/>
                    </a:xfrm>
                    <a:prstGeom prst="rect">
                      <a:avLst/>
                    </a:prstGeom>
                  </pic:spPr>
                </pic:pic>
              </a:graphicData>
            </a:graphic>
          </wp:inline>
        </w:drawing>
      </w:r>
    </w:p>
    <w:p w14:paraId="363626C9" w14:textId="018697AC" w:rsidR="005E0F78" w:rsidRPr="00D52422" w:rsidRDefault="009B4C5D" w:rsidP="005E0F78">
      <w:r>
        <w:t xml:space="preserve">After you commit the </w:t>
      </w:r>
      <w:r w:rsidR="002E48FD">
        <w:t xml:space="preserve">changes, you should be connected (green) and your network should start to populate. </w:t>
      </w:r>
      <w:r w:rsidR="005E0F78" w:rsidRPr="00D52422">
        <w:t>You are now connected to the AREDN network. Go to «Node-Status» / «Mesh Status» and enjoy the success.</w:t>
      </w:r>
    </w:p>
    <w:p w14:paraId="036D3EDF" w14:textId="77777777" w:rsidR="002E48FD" w:rsidRDefault="002E48FD" w:rsidP="00FD1252">
      <w:pPr>
        <w:pStyle w:val="Picture"/>
        <w:rPr>
          <w:lang w:val="de-CH"/>
        </w:rPr>
      </w:pPr>
      <w:r>
        <w:rPr>
          <w:noProof/>
        </w:rPr>
        <w:lastRenderedPageBreak/>
        <w:drawing>
          <wp:inline distT="0" distB="0" distL="0" distR="0" wp14:anchorId="37D936CF" wp14:editId="3871E434">
            <wp:extent cx="5472113" cy="3804171"/>
            <wp:effectExtent l="0" t="0" r="0" b="6350"/>
            <wp:docPr id="1941176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546" name=""/>
                    <pic:cNvPicPr/>
                  </pic:nvPicPr>
                  <pic:blipFill>
                    <a:blip r:embed="rId49"/>
                    <a:stretch>
                      <a:fillRect/>
                    </a:stretch>
                  </pic:blipFill>
                  <pic:spPr>
                    <a:xfrm>
                      <a:off x="0" y="0"/>
                      <a:ext cx="5474021" cy="3805497"/>
                    </a:xfrm>
                    <a:prstGeom prst="rect">
                      <a:avLst/>
                    </a:prstGeom>
                  </pic:spPr>
                </pic:pic>
              </a:graphicData>
            </a:graphic>
          </wp:inline>
        </w:drawing>
      </w:r>
    </w:p>
    <w:p w14:paraId="0BA6C20A" w14:textId="45F13683" w:rsidR="00940B79" w:rsidRDefault="006336DE" w:rsidP="00940B79">
      <w:pPr>
        <w:pStyle w:val="berschrift1"/>
        <w:rPr>
          <w:lang w:val="en-GB"/>
        </w:rPr>
      </w:pPr>
      <w:bookmarkStart w:id="19" w:name="_Toc182639074"/>
      <w:bookmarkEnd w:id="12"/>
      <w:r>
        <w:rPr>
          <w:lang w:val="en-GB"/>
        </w:rPr>
        <w:lastRenderedPageBreak/>
        <w:t xml:space="preserve">Install the </w:t>
      </w:r>
      <w:r w:rsidR="00940B79" w:rsidRPr="008465AE">
        <w:rPr>
          <w:lang w:val="en-GB"/>
        </w:rPr>
        <w:t>Phonebook</w:t>
      </w:r>
      <w:bookmarkEnd w:id="19"/>
    </w:p>
    <w:p w14:paraId="024CBEDE" w14:textId="57D42D8C" w:rsidR="005566F7" w:rsidRDefault="005566F7" w:rsidP="005566F7">
      <w:pPr>
        <w:rPr>
          <w:lang w:val="en-GB"/>
        </w:rPr>
      </w:pPr>
      <w:r>
        <w:rPr>
          <w:lang w:val="en-GB"/>
        </w:rPr>
        <w:t>Th</w:t>
      </w:r>
      <w:r w:rsidR="006A7911">
        <w:rPr>
          <w:lang w:val="en-GB"/>
        </w:rPr>
        <w:t>is project aim</w:t>
      </w:r>
      <w:r>
        <w:rPr>
          <w:lang w:val="en-GB"/>
        </w:rPr>
        <w:t xml:space="preserve">s to create a common </w:t>
      </w:r>
      <w:r w:rsidR="0025449C">
        <w:rPr>
          <w:lang w:val="en-GB"/>
        </w:rPr>
        <w:t>Global</w:t>
      </w:r>
      <w:r>
        <w:rPr>
          <w:lang w:val="en-GB"/>
        </w:rPr>
        <w:t xml:space="preserve"> AREDN telephone</w:t>
      </w:r>
      <w:r w:rsidR="00EF4A52">
        <w:rPr>
          <w:lang w:val="en-GB"/>
        </w:rPr>
        <w:t xml:space="preserve"> network.</w:t>
      </w:r>
      <w:r>
        <w:rPr>
          <w:lang w:val="en-GB"/>
        </w:rPr>
        <w:t xml:space="preserve"> </w:t>
      </w:r>
      <w:r w:rsidR="00EF4A52">
        <w:rPr>
          <w:lang w:val="en-GB"/>
        </w:rPr>
        <w:t xml:space="preserve">Local telephone books are </w:t>
      </w:r>
      <w:r>
        <w:rPr>
          <w:lang w:val="en-GB"/>
        </w:rPr>
        <w:t>distribute</w:t>
      </w:r>
      <w:r w:rsidR="00EF4A52">
        <w:rPr>
          <w:lang w:val="en-GB"/>
        </w:rPr>
        <w:t>d</w:t>
      </w:r>
      <w:r>
        <w:rPr>
          <w:lang w:val="en-GB"/>
        </w:rPr>
        <w:t xml:space="preserve"> to all participating AREDN phones</w:t>
      </w:r>
      <w:r w:rsidR="0025449C">
        <w:rPr>
          <w:lang w:val="en-GB"/>
        </w:rPr>
        <w:t xml:space="preserve"> connected to the </w:t>
      </w:r>
      <w:proofErr w:type="spellStart"/>
      <w:r w:rsidR="0025449C">
        <w:rPr>
          <w:lang w:val="en-GB"/>
        </w:rPr>
        <w:t>SwissDigitalNetwork</w:t>
      </w:r>
      <w:proofErr w:type="spellEnd"/>
      <w:r w:rsidR="0025449C">
        <w:rPr>
          <w:lang w:val="en-GB"/>
        </w:rPr>
        <w:t xml:space="preserve"> or, via </w:t>
      </w:r>
      <w:proofErr w:type="spellStart"/>
      <w:r w:rsidR="0025449C">
        <w:rPr>
          <w:lang w:val="en-GB"/>
        </w:rPr>
        <w:t>Supernodes</w:t>
      </w:r>
      <w:proofErr w:type="spellEnd"/>
      <w:r w:rsidR="0025449C">
        <w:rPr>
          <w:lang w:val="en-GB"/>
        </w:rPr>
        <w:t xml:space="preserve">, </w:t>
      </w:r>
      <w:r w:rsidR="00EF4A52">
        <w:rPr>
          <w:lang w:val="en-GB"/>
        </w:rPr>
        <w:t>worldwide</w:t>
      </w:r>
      <w:r>
        <w:rPr>
          <w:lang w:val="en-GB"/>
        </w:rPr>
        <w:t xml:space="preserve">. By storing </w:t>
      </w:r>
      <w:r w:rsidR="0025449C">
        <w:rPr>
          <w:lang w:val="en-GB"/>
        </w:rPr>
        <w:t>the latest version on each router, we can ensure</w:t>
      </w:r>
      <w:r>
        <w:rPr>
          <w:lang w:val="en-GB"/>
        </w:rPr>
        <w:t xml:space="preserv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20" w:name="_Toc182639075"/>
      <w:r>
        <w:rPr>
          <w:lang w:val="en-GB"/>
        </w:rPr>
        <w:t>Principle of operation</w:t>
      </w:r>
      <w:bookmarkEnd w:id="20"/>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23AD066E" w14:textId="07E1B65C" w:rsidR="00F90AA8" w:rsidRDefault="00F90AA8" w:rsidP="005566F7">
      <w:pPr>
        <w:rPr>
          <w:lang w:val="en-GB"/>
        </w:rPr>
      </w:pPr>
      <w:r>
        <w:rPr>
          <w:lang w:val="en-GB"/>
        </w:rPr>
        <w:t>AREDN is a mesh network, and we do not want to create a single point of failure. This is why the telephones get their phonebook files from the hap router they are connected to. So, a phone gets its phonebook as long as its router works.</w:t>
      </w:r>
    </w:p>
    <w:p w14:paraId="55796B8B" w14:textId="26E36F31" w:rsidR="00F90AA8" w:rsidRDefault="00F90AA8" w:rsidP="005566F7">
      <w:pPr>
        <w:rPr>
          <w:lang w:val="en-GB"/>
        </w:rPr>
      </w:pPr>
      <w:r>
        <w:rPr>
          <w:lang w:val="en-GB"/>
        </w:rPr>
        <w:t xml:space="preserve">We use direct calling instead of a PBX to avoid a single point of failure for communication, reduce the latency time, and reduce the overload of single mesh segments. The address used for this case is an </w:t>
      </w:r>
      <w:r w:rsidRPr="001823E9">
        <w:rPr>
          <w:lang w:val="en-GB"/>
        </w:rPr>
        <w:t>FQDN</w:t>
      </w:r>
      <w:r>
        <w:rPr>
          <w:lang w:val="en-GB"/>
        </w:rPr>
        <w:t xml:space="preserve"> like </w:t>
      </w:r>
      <w:hyperlink r:id="rId50" w:history="1">
        <w:r w:rsidRPr="00CB3268">
          <w:rPr>
            <w:rStyle w:val="Hyperlink"/>
            <w:rFonts w:ascii="Calibri" w:hAnsi="Calibri" w:cs="Calibri"/>
          </w:rPr>
          <w:t>178230@178230.local.mesh</w:t>
        </w:r>
      </w:hyperlink>
      <w:r>
        <w:rPr>
          <w:rFonts w:ascii="Calibri" w:hAnsi="Calibri" w:cs="Calibri"/>
        </w:rPr>
        <w:t>. I</w:t>
      </w:r>
      <w:proofErr w:type="spellStart"/>
      <w:r>
        <w:rPr>
          <w:lang w:val="en-GB"/>
        </w:rPr>
        <w:t>f</w:t>
      </w:r>
      <w:proofErr w:type="spellEnd"/>
      <w:r>
        <w:rPr>
          <w:lang w:val="en-GB"/>
        </w:rPr>
        <w:t xml:space="preserve"> you want or need to operate a PBX, the address is just a phone number like 178230. In Switzerland, we use the </w:t>
      </w:r>
      <w:r w:rsidR="00EF4A52">
        <w:rPr>
          <w:lang w:val="en-GB"/>
        </w:rPr>
        <w:t>city's zip code</w:t>
      </w:r>
      <w:r>
        <w:rPr>
          <w:lang w:val="en-GB"/>
        </w:rPr>
        <w:t xml:space="preserve"> of the HAM plus a two-digit number in the range of 30-70. Lower numbers are reserved for official use.</w:t>
      </w:r>
    </w:p>
    <w:p w14:paraId="5F201BD7" w14:textId="2C1DD1CB" w:rsidR="005566F7" w:rsidRDefault="00F90AA8" w:rsidP="005566F7">
      <w:pPr>
        <w:rPr>
          <w:lang w:val="en-GB"/>
        </w:rPr>
      </w:pPr>
      <w:r>
        <w:rPr>
          <w:lang w:val="en-GB"/>
        </w:rPr>
        <w:t>The</w:t>
      </w:r>
      <w:r w:rsidR="005566F7">
        <w:rPr>
          <w:lang w:val="en-GB"/>
        </w:rPr>
        <w:t xml:space="preserve"> </w:t>
      </w:r>
      <w:r w:rsidR="006A7911">
        <w:rPr>
          <w:lang w:val="en-GB"/>
        </w:rPr>
        <w:t>"</w:t>
      </w:r>
      <w:r w:rsidR="005566F7">
        <w:rPr>
          <w:lang w:val="en-GB"/>
        </w:rPr>
        <w:t>Official</w:t>
      </w:r>
      <w:r w:rsidR="006A7911">
        <w:rPr>
          <w:lang w:val="en-GB"/>
        </w:rPr>
        <w:t>"</w:t>
      </w:r>
      <w:r w:rsidR="005566F7">
        <w:rPr>
          <w:lang w:val="en-GB"/>
        </w:rPr>
        <w:t xml:space="preserve"> Swiss AREDN phonebook (SOP) is on Google: </w:t>
      </w:r>
      <w:hyperlink r:id="rId51" w:history="1">
        <w:r w:rsidR="005566F7" w:rsidRPr="00CB3268">
          <w:rPr>
            <w:rStyle w:val="Hyperlink"/>
            <w:lang w:val="en-GB"/>
          </w:rPr>
          <w:t>https://docs.google.com/spreadsheets/d/1g33BHSXMC8T4Cmfz_Zq-XxtPP17dtEBexF2i4KKe_Mc/edit?usp=sharing</w:t>
        </w:r>
      </w:hyperlink>
      <w:r w:rsidR="005566F7">
        <w:rPr>
          <w:lang w:val="en-GB"/>
        </w:rPr>
        <w:t>. You can create a comment to add or change something or notify one of the administrators to do it for you.</w:t>
      </w:r>
    </w:p>
    <w:p w14:paraId="7A962442" w14:textId="6D101E72" w:rsidR="00F90AA8" w:rsidRDefault="00F90AA8" w:rsidP="005566F7">
      <w:pPr>
        <w:rPr>
          <w:lang w:val="en-GB"/>
        </w:rPr>
      </w:pPr>
      <w:r>
        <w:rPr>
          <w:lang w:val="en-GB"/>
        </w:rPr>
        <w:t>Other countries will have their own telephone book (one per international area code). The maximum length of a local phone number is 7.</w:t>
      </w:r>
    </w:p>
    <w:p w14:paraId="42334863" w14:textId="6A799FFA" w:rsidR="00F90AA8" w:rsidRDefault="00B3719A" w:rsidP="005566F7">
      <w:pPr>
        <w:rPr>
          <w:lang w:val="en-GB"/>
        </w:rPr>
      </w:pPr>
      <w:r>
        <w:rPr>
          <w:lang w:val="en-GB"/>
        </w:rPr>
        <w:t>xxx-</w:t>
      </w:r>
      <w:proofErr w:type="spellStart"/>
      <w:r>
        <w:rPr>
          <w:lang w:val="en-GB"/>
        </w:rPr>
        <w:t>yyyyyyy</w:t>
      </w:r>
      <w:proofErr w:type="spellEnd"/>
    </w:p>
    <w:p w14:paraId="7F2FE6E0" w14:textId="5389D1BE" w:rsidR="00B3719A" w:rsidRDefault="00B3719A" w:rsidP="005566F7">
      <w:pPr>
        <w:rPr>
          <w:lang w:val="en-GB"/>
        </w:rPr>
      </w:pPr>
      <w:r>
        <w:rPr>
          <w:lang w:val="en-GB"/>
        </w:rPr>
        <w:t xml:space="preserve">xxx: </w:t>
      </w:r>
      <w:r w:rsidR="00EF4A52">
        <w:rPr>
          <w:lang w:val="en-GB"/>
        </w:rPr>
        <w:t>3</w:t>
      </w:r>
      <w:r>
        <w:rPr>
          <w:lang w:val="en-GB"/>
        </w:rPr>
        <w:t>-digit area code</w:t>
      </w:r>
    </w:p>
    <w:p w14:paraId="7CD5CECA" w14:textId="5C0B7579" w:rsidR="00B3719A" w:rsidRDefault="00B3719A" w:rsidP="005566F7">
      <w:pPr>
        <w:rPr>
          <w:lang w:val="en-GB"/>
        </w:rPr>
      </w:pPr>
      <w:proofErr w:type="spellStart"/>
      <w:r>
        <w:rPr>
          <w:lang w:val="en-GB"/>
        </w:rPr>
        <w:t>yyyyyyy</w:t>
      </w:r>
      <w:proofErr w:type="spellEnd"/>
      <w:r>
        <w:rPr>
          <w:lang w:val="en-GB"/>
        </w:rPr>
        <w:t>: 7-digit local number (in Switzerland</w:t>
      </w:r>
      <w:r w:rsidR="00EF4A52">
        <w:rPr>
          <w:lang w:val="en-GB"/>
        </w:rPr>
        <w:t>, currently</w:t>
      </w:r>
      <w:r>
        <w:rPr>
          <w:lang w:val="en-GB"/>
        </w:rPr>
        <w:t xml:space="preserve"> only 6 </w:t>
      </w:r>
      <w:r w:rsidR="00EF4A52">
        <w:rPr>
          <w:lang w:val="en-GB"/>
        </w:rPr>
        <w:t xml:space="preserve">are </w:t>
      </w:r>
      <w:r>
        <w:rPr>
          <w:lang w:val="en-GB"/>
        </w:rPr>
        <w:t>used)</w:t>
      </w:r>
    </w:p>
    <w:p w14:paraId="73827E15" w14:textId="77777777" w:rsidR="00B3719A" w:rsidRDefault="00B3719A" w:rsidP="005566F7">
      <w:pPr>
        <w:rPr>
          <w:lang w:val="en-GB"/>
        </w:rPr>
      </w:pPr>
      <w:r>
        <w:rPr>
          <w:lang w:val="en-GB"/>
        </w:rPr>
        <w:t>Examples:</w:t>
      </w:r>
    </w:p>
    <w:p w14:paraId="78137271" w14:textId="77777777" w:rsidR="00B3719A" w:rsidRDefault="00B3719A" w:rsidP="005566F7">
      <w:pPr>
        <w:rPr>
          <w:lang w:val="en-GB"/>
        </w:rPr>
      </w:pPr>
      <w:r>
        <w:rPr>
          <w:lang w:val="en-GB"/>
        </w:rPr>
        <w:t xml:space="preserve">A global number in Switzerland starts </w:t>
      </w:r>
      <w:r w:rsidR="00F90AA8">
        <w:rPr>
          <w:lang w:val="en-GB"/>
        </w:rPr>
        <w:t>with 041 (e.g. 041441530). For your comfort, you only have to dial the short number (in Switzerland, 441530). The SIP server on your router automatically adds 041 (it is defined in the config file).</w:t>
      </w:r>
    </w:p>
    <w:p w14:paraId="60E75EB0" w14:textId="5FD0F3A0" w:rsidR="00F90AA8" w:rsidRDefault="00F90AA8" w:rsidP="005566F7">
      <w:pPr>
        <w:rPr>
          <w:lang w:val="en-GB"/>
        </w:rPr>
      </w:pPr>
      <w:r>
        <w:rPr>
          <w:lang w:val="en-GB"/>
        </w:rPr>
        <w:t xml:space="preserve">Other nations use their international area code. It </w:t>
      </w:r>
      <w:r w:rsidR="00B3719A">
        <w:rPr>
          <w:lang w:val="en-GB"/>
        </w:rPr>
        <w:t xml:space="preserve">must have </w:t>
      </w:r>
      <w:r>
        <w:rPr>
          <w:lang w:val="en-GB"/>
        </w:rPr>
        <w:t>three digits. So, the US has 001 and Lichtenstein 423.</w:t>
      </w:r>
    </w:p>
    <w:p w14:paraId="74112153" w14:textId="788272D7" w:rsidR="005566F7" w:rsidRDefault="006A7911" w:rsidP="005566F7">
      <w:pPr>
        <w:rPr>
          <w:lang w:val="en-GB"/>
        </w:rPr>
      </w:pPr>
      <w:r>
        <w:rPr>
          <w:lang w:val="en-GB"/>
        </w:rPr>
        <w:t>Currently</w:t>
      </w:r>
      <w:r w:rsidR="005566F7">
        <w:rPr>
          <w:lang w:val="en-GB"/>
        </w:rPr>
        <w:t>, we support Yealink telephones</w:t>
      </w:r>
      <w:r w:rsidR="00440554">
        <w:rPr>
          <w:lang w:val="en-GB"/>
        </w:rPr>
        <w:t xml:space="preserve">. </w:t>
      </w:r>
      <w:r w:rsidR="005566F7">
        <w:rPr>
          <w:lang w:val="en-GB"/>
        </w:rPr>
        <w:t xml:space="preserve">Cisco phones </w:t>
      </w:r>
      <w:r w:rsidR="00440554">
        <w:rPr>
          <w:lang w:val="en-GB"/>
        </w:rPr>
        <w:t>should also work</w:t>
      </w:r>
      <w:r w:rsidR="005566F7">
        <w:rPr>
          <w:lang w:val="en-GB"/>
        </w:rPr>
        <w:t>.</w:t>
      </w:r>
    </w:p>
    <w:p w14:paraId="5038565A" w14:textId="75FC26CF" w:rsidR="005566F7" w:rsidRDefault="00F90AA8" w:rsidP="005566F7">
      <w:pPr>
        <w:rPr>
          <w:lang w:val="en-GB"/>
        </w:rPr>
      </w:pPr>
      <w:r>
        <w:rPr>
          <w:lang w:val="en-GB"/>
        </w:rPr>
        <w:t>At power-up and every hour, t</w:t>
      </w:r>
      <w:r w:rsidR="005566F7">
        <w:rPr>
          <w:lang w:val="en-GB"/>
        </w:rPr>
        <w:t xml:space="preserve">he telephones used for AREDN </w:t>
      </w:r>
      <w:r>
        <w:rPr>
          <w:lang w:val="en-GB"/>
        </w:rPr>
        <w:t xml:space="preserve">automatically load </w:t>
      </w:r>
      <w:r w:rsidR="005566F7">
        <w:rPr>
          <w:lang w:val="en-GB"/>
        </w:rPr>
        <w:t xml:space="preserve">phonebooks from </w:t>
      </w:r>
      <w:r>
        <w:rPr>
          <w:lang w:val="en-GB"/>
        </w:rPr>
        <w:t>the connected router</w:t>
      </w:r>
      <w:r w:rsidR="005566F7">
        <w:rPr>
          <w:lang w:val="en-GB"/>
        </w:rPr>
        <w:t>. The file format used for that process is XML.</w:t>
      </w:r>
    </w:p>
    <w:p w14:paraId="4062ECB6" w14:textId="04C8A923"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w:t>
      </w:r>
      <w:r w:rsidR="00B3719A">
        <w:rPr>
          <w:lang w:val="en-GB"/>
        </w:rPr>
        <w:t xml:space="preserve">from Google </w:t>
      </w:r>
      <w:r>
        <w:rPr>
          <w:lang w:val="en-GB"/>
        </w:rPr>
        <w:t xml:space="preserve">to </w:t>
      </w:r>
      <w:r w:rsidR="00440554">
        <w:rPr>
          <w:lang w:val="en-GB"/>
        </w:rPr>
        <w:t>two</w:t>
      </w:r>
      <w:r>
        <w:rPr>
          <w:lang w:val="en-GB"/>
        </w:rPr>
        <w:t xml:space="preserve"> web server</w:t>
      </w:r>
      <w:r w:rsidR="00440554">
        <w:rPr>
          <w:lang w:val="en-GB"/>
        </w:rPr>
        <w:t>s (one acts as a backup)</w:t>
      </w:r>
      <w:r>
        <w:rPr>
          <w:lang w:val="en-GB"/>
        </w:rPr>
        <w:t xml:space="preserve"> in the AREDN mesh. </w:t>
      </w:r>
      <w:r>
        <w:rPr>
          <w:lang w:val="en-GB"/>
        </w:rPr>
        <w:lastRenderedPageBreak/>
        <w:t xml:space="preserve">If Google is down, we could still edit this .csv </w:t>
      </w:r>
      <w:r w:rsidR="005207E4">
        <w:rPr>
          <w:lang w:val="en-GB"/>
        </w:rPr>
        <w:t>f</w:t>
      </w:r>
      <w:r>
        <w:rPr>
          <w:lang w:val="en-GB"/>
        </w:rPr>
        <w:t xml:space="preserve">ile manually. This transfer is done every hour. </w:t>
      </w:r>
      <w:r w:rsidR="00B3719A">
        <w:rPr>
          <w:lang w:val="en-GB"/>
        </w:rPr>
        <w:t xml:space="preserve">You find more info in </w:t>
      </w:r>
      <w:proofErr w:type="spellStart"/>
      <w:r w:rsidR="00EF4A52">
        <w:rPr>
          <w:lang w:val="en-GB"/>
        </w:rPr>
        <w:t>attachement</w:t>
      </w:r>
      <w:proofErr w:type="spellEnd"/>
      <w:r>
        <w:rPr>
          <w:lang w:val="en-GB"/>
        </w:rPr>
        <w:t>.</w:t>
      </w:r>
    </w:p>
    <w:p w14:paraId="32762489" w14:textId="77777777" w:rsidR="00E71B6A" w:rsidRDefault="00E71B6A" w:rsidP="00E71B6A">
      <w:pPr>
        <w:pStyle w:val="berschrift2"/>
        <w:rPr>
          <w:lang w:val="en-GB"/>
        </w:rPr>
      </w:pPr>
      <w:bookmarkStart w:id="21" w:name="_Hlk150845296"/>
      <w:bookmarkStart w:id="22" w:name="_Toc182639076"/>
      <w:r>
        <w:rPr>
          <w:lang w:val="en-GB"/>
        </w:rPr>
        <w:t>Installation</w:t>
      </w:r>
      <w:bookmarkEnd w:id="22"/>
    </w:p>
    <w:p w14:paraId="3DAA9855" w14:textId="0A28697F" w:rsidR="002019D1" w:rsidRDefault="008D1488" w:rsidP="0017553A">
      <w:pPr>
        <w:rPr>
          <w:lang w:val="en-GB"/>
        </w:rPr>
      </w:pPr>
      <w:r>
        <w:rPr>
          <w:lang w:val="en-GB"/>
        </w:rPr>
        <w:t>Go to the releases page and open “Assets”:</w:t>
      </w:r>
    </w:p>
    <w:bookmarkStart w:id="23" w:name="_Hlk170827070"/>
    <w:bookmarkStart w:id="24" w:name="_Hlk182638919"/>
    <w:p w14:paraId="0267DE3A" w14:textId="65C4F81D" w:rsidR="00FD1252" w:rsidRPr="00282EAD" w:rsidRDefault="006E0027" w:rsidP="00FD1252">
      <w:pPr>
        <w:pStyle w:val="Code"/>
        <w:rPr>
          <w:lang w:val="en-GB"/>
        </w:rPr>
      </w:pPr>
      <w:r w:rsidRPr="00FD1252">
        <w:fldChar w:fldCharType="begin"/>
      </w:r>
      <w:r w:rsidRPr="00FD1252">
        <w:rPr>
          <w:lang w:val="en-GB"/>
        </w:rPr>
        <w:instrText>HYPERLINK "https://github.com/arednch/packages/releases"</w:instrText>
      </w:r>
      <w:r w:rsidRPr="00FD1252">
        <w:fldChar w:fldCharType="separate"/>
      </w:r>
      <w:r w:rsidR="008D1488" w:rsidRPr="00FD1252">
        <w:rPr>
          <w:rStyle w:val="Hyperlink"/>
          <w:color w:val="auto"/>
          <w:u w:val="none"/>
          <w:lang w:val="en-GB"/>
        </w:rPr>
        <w:t>https://github.com/arednch/packages/releases</w:t>
      </w:r>
      <w:r w:rsidRPr="00FD1252">
        <w:fldChar w:fldCharType="end"/>
      </w:r>
    </w:p>
    <w:bookmarkEnd w:id="24"/>
    <w:p w14:paraId="6EDD3847" w14:textId="77777777" w:rsidR="00FD1252" w:rsidRPr="008D1488" w:rsidRDefault="00FD1252" w:rsidP="00FD1252">
      <w:pPr>
        <w:rPr>
          <w:lang w:val="en-GB"/>
        </w:rPr>
      </w:pPr>
    </w:p>
    <w:bookmarkEnd w:id="23"/>
    <w:p w14:paraId="5EA5E380" w14:textId="5A5AFF02" w:rsidR="0060019B" w:rsidRDefault="0060019B" w:rsidP="00FD1252">
      <w:pPr>
        <w:pStyle w:val="Picture"/>
      </w:pPr>
      <w:r>
        <w:t xml:space="preserve"> </w:t>
      </w:r>
      <w:r w:rsidR="00051ED6">
        <w:rPr>
          <w:noProof/>
        </w:rPr>
        <w:drawing>
          <wp:inline distT="0" distB="0" distL="0" distR="0" wp14:anchorId="6FF5E2BD" wp14:editId="7C2B4613">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1A750005" w14:textId="3FC59974" w:rsidR="002B25EF" w:rsidRDefault="008D1488" w:rsidP="0017553A">
      <w:pPr>
        <w:rPr>
          <w:lang w:val="en-GB"/>
        </w:rPr>
      </w:pPr>
      <w:r>
        <w:rPr>
          <w:lang w:val="en-GB"/>
        </w:rPr>
        <w:t xml:space="preserve">Download the respective </w:t>
      </w:r>
      <w:proofErr w:type="spellStart"/>
      <w:r w:rsidR="00051ED6">
        <w:rPr>
          <w:lang w:val="en-GB"/>
        </w:rPr>
        <w:t>ipk</w:t>
      </w:r>
      <w:proofErr w:type="spellEnd"/>
      <w:r>
        <w:rPr>
          <w:lang w:val="en-GB"/>
        </w:rPr>
        <w:t xml:space="preserve"> file (mips-24kc for the small hap lite and arm-cortex for the hap3). </w:t>
      </w:r>
      <w:r w:rsidR="00051ED6">
        <w:rPr>
          <w:lang w:val="en-GB"/>
        </w:rPr>
        <w:t xml:space="preserve">The </w:t>
      </w:r>
      <w:proofErr w:type="spellStart"/>
      <w:r w:rsidR="00051ED6">
        <w:rPr>
          <w:lang w:val="en-GB"/>
        </w:rPr>
        <w:t>ipk</w:t>
      </w:r>
      <w:proofErr w:type="spellEnd"/>
      <w:r w:rsidR="00051ED6">
        <w:rPr>
          <w:lang w:val="en-GB"/>
        </w:rPr>
        <w:t xml:space="preserve"> file includes the phonebook, the SIP server, and all libraries.</w:t>
      </w:r>
    </w:p>
    <w:p w14:paraId="42BCE9E3" w14:textId="77777777" w:rsidR="002E48FD" w:rsidRDefault="002E48FD" w:rsidP="0017553A">
      <w:pPr>
        <w:rPr>
          <w:lang w:val="en-GB"/>
        </w:rPr>
      </w:pPr>
      <w:r>
        <w:rPr>
          <w:lang w:val="en-GB"/>
        </w:rPr>
        <w:t>Go to “installed packages” on the left:</w:t>
      </w:r>
    </w:p>
    <w:p w14:paraId="3F139FFF" w14:textId="0E5E1B03" w:rsidR="002E48FD" w:rsidRDefault="002E48FD" w:rsidP="00FD1252">
      <w:pPr>
        <w:pStyle w:val="Picture"/>
      </w:pPr>
      <w:r>
        <w:rPr>
          <w:noProof/>
        </w:rPr>
        <w:drawing>
          <wp:inline distT="0" distB="0" distL="0" distR="0" wp14:anchorId="4B3EE9F4" wp14:editId="53AE2A00">
            <wp:extent cx="2661566" cy="1924050"/>
            <wp:effectExtent l="0" t="0" r="5715" b="0"/>
            <wp:docPr id="90734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6201" name=""/>
                    <pic:cNvPicPr/>
                  </pic:nvPicPr>
                  <pic:blipFill>
                    <a:blip r:embed="rId53"/>
                    <a:stretch>
                      <a:fillRect/>
                    </a:stretch>
                  </pic:blipFill>
                  <pic:spPr>
                    <a:xfrm>
                      <a:off x="0" y="0"/>
                      <a:ext cx="2667895" cy="1928625"/>
                    </a:xfrm>
                    <a:prstGeom prst="rect">
                      <a:avLst/>
                    </a:prstGeom>
                  </pic:spPr>
                </pic:pic>
              </a:graphicData>
            </a:graphic>
          </wp:inline>
        </w:drawing>
      </w:r>
      <w:r>
        <w:t xml:space="preserve"> </w:t>
      </w:r>
    </w:p>
    <w:p w14:paraId="2289AB6F" w14:textId="28BF86CA" w:rsidR="0060019B" w:rsidRDefault="007F0E1A" w:rsidP="008D1488">
      <w:pPr>
        <w:rPr>
          <w:lang w:val="en-GB"/>
        </w:rPr>
      </w:pPr>
      <w:r>
        <w:rPr>
          <w:lang w:val="en-GB"/>
        </w:rPr>
        <w:t>Chose the</w:t>
      </w:r>
      <w:r w:rsidR="00051ED6">
        <w:rPr>
          <w:lang w:val="en-GB"/>
        </w:rPr>
        <w:t xml:space="preserve"> correct</w:t>
      </w:r>
      <w:r>
        <w:rPr>
          <w:lang w:val="en-GB"/>
        </w:rPr>
        <w:t xml:space="preserve"> “phonebook” file and “upload it. This starts its installation.</w:t>
      </w:r>
    </w:p>
    <w:p w14:paraId="1E622B6A" w14:textId="431CCDF3" w:rsidR="0060019B" w:rsidRDefault="007E43EB" w:rsidP="00FD1252">
      <w:pPr>
        <w:pStyle w:val="Picture"/>
      </w:pPr>
      <w:r>
        <w:rPr>
          <w:noProof/>
        </w:rPr>
        <w:lastRenderedPageBreak/>
        <w:drawing>
          <wp:inline distT="0" distB="0" distL="0" distR="0" wp14:anchorId="4315AE95" wp14:editId="2107909B">
            <wp:extent cx="5943600" cy="1208405"/>
            <wp:effectExtent l="0" t="0" r="0" b="0"/>
            <wp:docPr id="98287408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4082"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14:paraId="1DE04057" w14:textId="517C0A9D" w:rsidR="00B47AED" w:rsidRDefault="00B47AED" w:rsidP="0017553A">
      <w:pPr>
        <w:rPr>
          <w:lang w:val="en-GB"/>
        </w:rPr>
      </w:pPr>
      <w:r>
        <w:rPr>
          <w:lang w:val="en-GB"/>
        </w:rPr>
        <w:t xml:space="preserve">Now, you can </w:t>
      </w:r>
      <w:r w:rsidR="007F0E1A">
        <w:rPr>
          <w:lang w:val="en-GB"/>
        </w:rPr>
        <w:t>connect</w:t>
      </w:r>
      <w:r>
        <w:rPr>
          <w:lang w:val="en-GB"/>
        </w:rPr>
        <w:t xml:space="preserve"> your router </w:t>
      </w:r>
      <w:r w:rsidR="007F0E1A">
        <w:rPr>
          <w:lang w:val="en-GB"/>
        </w:rPr>
        <w:t>to</w:t>
      </w:r>
      <w:r>
        <w:rPr>
          <w:lang w:val="en-GB"/>
        </w:rPr>
        <w:t xml:space="preserve"> your AREDN network. After rebooting, the </w:t>
      </w:r>
      <w:r w:rsidR="00051ED6">
        <w:rPr>
          <w:lang w:val="en-GB"/>
        </w:rPr>
        <w:t xml:space="preserve">attached </w:t>
      </w:r>
      <w:r>
        <w:rPr>
          <w:lang w:val="en-GB"/>
        </w:rPr>
        <w:t>phone should connect to the sip server, and you should be able to download the phonebook</w:t>
      </w:r>
      <w:r w:rsidR="007F0E1A">
        <w:rPr>
          <w:lang w:val="en-GB"/>
        </w:rPr>
        <w:t xml:space="preserve"> with all numbers.</w:t>
      </w:r>
    </w:p>
    <w:p w14:paraId="645124BE" w14:textId="744EA2D1" w:rsidR="0017553A" w:rsidRDefault="002019D1" w:rsidP="00B050CE">
      <w:pPr>
        <w:pStyle w:val="berschrift2"/>
        <w:rPr>
          <w:lang w:val="en-GB"/>
        </w:rPr>
      </w:pPr>
      <w:bookmarkStart w:id="25" w:name="_Hlk165879272"/>
      <w:bookmarkStart w:id="26" w:name="_Toc182639077"/>
      <w:r>
        <w:rPr>
          <w:lang w:val="en-GB"/>
        </w:rPr>
        <w:t>Troubleshooting</w:t>
      </w:r>
      <w:r w:rsidR="0017553A">
        <w:rPr>
          <w:lang w:val="en-GB"/>
        </w:rPr>
        <w:t>:</w:t>
      </w:r>
      <w:bookmarkEnd w:id="26"/>
    </w:p>
    <w:p w14:paraId="027717AC" w14:textId="1DE8B676" w:rsidR="0017553A" w:rsidRDefault="004C0D7A" w:rsidP="0017553A">
      <w:pPr>
        <w:pStyle w:val="berschrift3"/>
        <w:rPr>
          <w:lang w:val="en-GB"/>
        </w:rPr>
      </w:pPr>
      <w:bookmarkStart w:id="27" w:name="_Hlk182425524"/>
      <w:bookmarkStart w:id="28" w:name="_Hlk165879305"/>
      <w:bookmarkStart w:id="29" w:name="_Toc182639078"/>
      <w:bookmarkEnd w:id="25"/>
      <w:r>
        <w:rPr>
          <w:lang w:val="en-GB"/>
        </w:rPr>
        <w:t>Is the phonebook downloaded?</w:t>
      </w:r>
      <w:bookmarkEnd w:id="29"/>
    </w:p>
    <w:bookmarkStart w:id="30" w:name="_Hlk171415362"/>
    <w:p w14:paraId="171F3E96" w14:textId="4DF06464" w:rsidR="00B129A8" w:rsidRPr="00EA2BD4" w:rsidRDefault="00000000" w:rsidP="00B129A8">
      <w:pPr>
        <w:pStyle w:val="Code"/>
        <w:rPr>
          <w:lang w:val="en-US"/>
        </w:rPr>
      </w:pPr>
      <w:r>
        <w:fldChar w:fldCharType="begin"/>
      </w:r>
      <w:r w:rsidRPr="009744A4">
        <w:rPr>
          <w:lang w:val="en-US"/>
        </w:rPr>
        <w:instrText>HYPERLINK "http://localnode.local.mesh:8081/phonebook?format=direct&amp;target=generic&amp;ia"</w:instrText>
      </w:r>
      <w:r>
        <w:fldChar w:fldCharType="separate"/>
      </w:r>
      <w:r w:rsidR="00B129A8" w:rsidRPr="009744A4">
        <w:rPr>
          <w:rStyle w:val="Hyperlink"/>
          <w:lang w:val="en-US"/>
        </w:rPr>
        <w:t>localnode.local.mesh:8081/phonebook?format=direct&amp;target=generic&amp;ia</w:t>
      </w:r>
      <w:r>
        <w:rPr>
          <w:rStyle w:val="Hyperlink"/>
        </w:rPr>
        <w:fldChar w:fldCharType="end"/>
      </w:r>
      <w:r w:rsidR="00EA2BD4" w:rsidRPr="00EA2BD4">
        <w:rPr>
          <w:rStyle w:val="Hyperlink"/>
          <w:lang w:val="en-US"/>
        </w:rPr>
        <w:t>=</w:t>
      </w:r>
      <w:r w:rsidR="00EA2BD4">
        <w:rPr>
          <w:rStyle w:val="Hyperlink"/>
          <w:lang w:val="en-US"/>
        </w:rPr>
        <w:t>true</w:t>
      </w:r>
    </w:p>
    <w:p w14:paraId="0F79F2D4" w14:textId="58B99E57" w:rsidR="00B129A8" w:rsidRDefault="00B129A8" w:rsidP="00B129A8">
      <w:pPr>
        <w:rPr>
          <w:lang w:val="en-GB"/>
        </w:rPr>
      </w:pPr>
      <w:r>
        <w:rPr>
          <w:lang w:val="en-GB"/>
        </w:rPr>
        <w:t>should show you the actual phonebook</w:t>
      </w:r>
    </w:p>
    <w:p w14:paraId="5985E9C7" w14:textId="1F8DED8B" w:rsidR="002F6969" w:rsidRDefault="002F6969" w:rsidP="00FD1252">
      <w:pPr>
        <w:pStyle w:val="Picture"/>
      </w:pPr>
      <w:r>
        <w:rPr>
          <w:noProof/>
        </w:rPr>
        <w:drawing>
          <wp:inline distT="0" distB="0" distL="0" distR="0" wp14:anchorId="22DEA53F" wp14:editId="40A5E3C8">
            <wp:extent cx="5943600" cy="2679700"/>
            <wp:effectExtent l="0" t="0" r="0" b="6350"/>
            <wp:docPr id="2522439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3939" name=""/>
                    <pic:cNvPicPr/>
                  </pic:nvPicPr>
                  <pic:blipFill>
                    <a:blip r:embed="rId55"/>
                    <a:stretch>
                      <a:fillRect/>
                    </a:stretch>
                  </pic:blipFill>
                  <pic:spPr>
                    <a:xfrm>
                      <a:off x="0" y="0"/>
                      <a:ext cx="5943600" cy="2679700"/>
                    </a:xfrm>
                    <a:prstGeom prst="rect">
                      <a:avLst/>
                    </a:prstGeom>
                  </pic:spPr>
                </pic:pic>
              </a:graphicData>
            </a:graphic>
          </wp:inline>
        </w:drawing>
      </w:r>
    </w:p>
    <w:p w14:paraId="0C235D60" w14:textId="38955F28" w:rsidR="004C0D7A" w:rsidRDefault="004C0D7A" w:rsidP="00B129A8">
      <w:pPr>
        <w:rPr>
          <w:lang w:val="en-GB"/>
        </w:rPr>
      </w:pPr>
      <w:r>
        <w:rPr>
          <w:lang w:val="en-GB"/>
        </w:rPr>
        <w:t>if not</w:t>
      </w:r>
      <w:r w:rsidR="002F6969">
        <w:rPr>
          <w:lang w:val="en-GB"/>
        </w:rPr>
        <w:t>, type</w:t>
      </w:r>
      <w:r>
        <w:rPr>
          <w:lang w:val="en-GB"/>
        </w:rPr>
        <w:t>:</w:t>
      </w:r>
    </w:p>
    <w:bookmarkStart w:id="31" w:name="_Hlk171415399"/>
    <w:bookmarkEnd w:id="30"/>
    <w:p w14:paraId="3E22047A" w14:textId="0769FE92" w:rsidR="00B129A8" w:rsidRPr="00681445" w:rsidRDefault="00B129A8" w:rsidP="00B129A8">
      <w:pPr>
        <w:pStyle w:val="Code"/>
        <w:rPr>
          <w:lang w:val="en-GB"/>
        </w:rPr>
      </w:pPr>
      <w:r>
        <w:fldChar w:fldCharType="begin"/>
      </w:r>
      <w:r w:rsidRPr="009B4C5D">
        <w:rPr>
          <w:lang w:val="en-US"/>
        </w:rPr>
        <w:instrText>HYPERLINK "localnode.local.mesh:8081/reload"</w:instrText>
      </w:r>
      <w:r>
        <w:fldChar w:fldCharType="separate"/>
      </w:r>
      <w:r w:rsidRPr="00681445">
        <w:rPr>
          <w:rStyle w:val="Hyperlink"/>
          <w:lang w:val="en-GB"/>
        </w:rPr>
        <w:t>localnode.local.mesh:8081/reload</w:t>
      </w:r>
      <w:r>
        <w:rPr>
          <w:rStyle w:val="Hyperlink"/>
          <w:lang w:val="en-GB"/>
        </w:rPr>
        <w:fldChar w:fldCharType="end"/>
      </w:r>
    </w:p>
    <w:p w14:paraId="4FB791BF" w14:textId="1B8F042E" w:rsidR="00B129A8" w:rsidRDefault="00B129A8" w:rsidP="00B129A8">
      <w:pPr>
        <w:rPr>
          <w:lang w:val="en-GB"/>
        </w:rPr>
      </w:pPr>
      <w:r>
        <w:rPr>
          <w:lang w:val="en-GB"/>
        </w:rPr>
        <w:t>should load the actual telephone book from the AREDN server</w:t>
      </w:r>
    </w:p>
    <w:p w14:paraId="36F3EF60" w14:textId="1C015556" w:rsidR="002F6969" w:rsidRDefault="002F6969" w:rsidP="00FD1252">
      <w:pPr>
        <w:pStyle w:val="Picture"/>
      </w:pPr>
      <w:r>
        <w:rPr>
          <w:noProof/>
        </w:rPr>
        <w:drawing>
          <wp:inline distT="0" distB="0" distL="0" distR="0" wp14:anchorId="7A3392FD" wp14:editId="02ECC1DA">
            <wp:extent cx="4457700" cy="882968"/>
            <wp:effectExtent l="0" t="0" r="0" b="0"/>
            <wp:docPr id="752514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4540" name=""/>
                    <pic:cNvPicPr/>
                  </pic:nvPicPr>
                  <pic:blipFill>
                    <a:blip r:embed="rId56"/>
                    <a:stretch>
                      <a:fillRect/>
                    </a:stretch>
                  </pic:blipFill>
                  <pic:spPr>
                    <a:xfrm>
                      <a:off x="0" y="0"/>
                      <a:ext cx="4480704" cy="887525"/>
                    </a:xfrm>
                    <a:prstGeom prst="rect">
                      <a:avLst/>
                    </a:prstGeom>
                  </pic:spPr>
                </pic:pic>
              </a:graphicData>
            </a:graphic>
          </wp:inline>
        </w:drawing>
      </w:r>
    </w:p>
    <w:p w14:paraId="5E776C7F" w14:textId="38C0ADAF" w:rsidR="004C0D7A" w:rsidRDefault="004C0D7A" w:rsidP="004C0D7A">
      <w:pPr>
        <w:pStyle w:val="berschrift3"/>
        <w:rPr>
          <w:lang w:val="en-GB"/>
        </w:rPr>
      </w:pPr>
      <w:bookmarkStart w:id="32" w:name="_Toc182639079"/>
      <w:bookmarkEnd w:id="27"/>
      <w:r>
        <w:rPr>
          <w:lang w:val="en-GB"/>
        </w:rPr>
        <w:t>Config file</w:t>
      </w:r>
      <w:r w:rsidR="00440554">
        <w:rPr>
          <w:lang w:val="en-GB"/>
        </w:rPr>
        <w:t xml:space="preserve"> (only for experts)</w:t>
      </w:r>
      <w:bookmarkEnd w:id="32"/>
    </w:p>
    <w:p w14:paraId="268A32E2" w14:textId="143589E2" w:rsidR="004C0D7A" w:rsidRDefault="004C0D7A" w:rsidP="004C0D7A">
      <w:pPr>
        <w:rPr>
          <w:lang w:val="en-GB"/>
        </w:rPr>
      </w:pPr>
      <w:r>
        <w:rPr>
          <w:lang w:val="en-GB"/>
        </w:rPr>
        <w:t>You can influence the behaviour of your phonebook software by changing parameters with the command</w:t>
      </w:r>
    </w:p>
    <w:p w14:paraId="1ECECD6A" w14:textId="77777777" w:rsidR="004C0D7A" w:rsidRDefault="004C0D7A" w:rsidP="004C0D7A">
      <w:pPr>
        <w:pStyle w:val="Code"/>
        <w:rPr>
          <w:lang w:val="en-GB"/>
        </w:rPr>
      </w:pPr>
      <w:bookmarkStart w:id="33" w:name="_Hlk170827326"/>
      <w:r>
        <w:rPr>
          <w:lang w:val="en-GB"/>
        </w:rPr>
        <w:t>vi</w:t>
      </w:r>
      <w:r w:rsidRPr="00BB6BE8">
        <w:rPr>
          <w:lang w:val="en-US"/>
        </w:rPr>
        <w:t xml:space="preserve"> /</w:t>
      </w:r>
      <w:proofErr w:type="spellStart"/>
      <w:r w:rsidRPr="00BB6BE8">
        <w:rPr>
          <w:lang w:val="en-US"/>
        </w:rPr>
        <w:t>etc</w:t>
      </w:r>
      <w:proofErr w:type="spellEnd"/>
      <w:r w:rsidRPr="00BB6BE8">
        <w:rPr>
          <w:lang w:val="en-US"/>
        </w:rPr>
        <w:t>/</w:t>
      </w:r>
      <w:proofErr w:type="spellStart"/>
      <w:r w:rsidRPr="00BB6BE8">
        <w:rPr>
          <w:lang w:val="en-US"/>
        </w:rPr>
        <w:t>phonebook.conf</w:t>
      </w:r>
      <w:proofErr w:type="spellEnd"/>
    </w:p>
    <w:bookmarkEnd w:id="33"/>
    <w:p w14:paraId="7EAB0FA8" w14:textId="77777777" w:rsidR="004C0D7A" w:rsidRDefault="004C0D7A" w:rsidP="004C0D7A">
      <w:pPr>
        <w:rPr>
          <w:lang w:val="en-GB"/>
        </w:rPr>
      </w:pPr>
      <w:r>
        <w:rPr>
          <w:lang w:val="en-GB"/>
        </w:rPr>
        <w:lastRenderedPageBreak/>
        <w:t>Important are these two parts:</w:t>
      </w:r>
    </w:p>
    <w:p w14:paraId="03848A0F" w14:textId="77777777" w:rsidR="004C0D7A" w:rsidRDefault="004C0D7A" w:rsidP="004C0D7A">
      <w:pPr>
        <w:rPr>
          <w:b/>
          <w:bCs/>
          <w:lang w:val="en-GB"/>
        </w:rPr>
      </w:pPr>
      <w:r w:rsidRPr="00F5668C">
        <w:rPr>
          <w:b/>
          <w:bCs/>
          <w:lang w:val="en-GB"/>
        </w:rPr>
        <w:t>formats: Comma separated list of formats to export.</w:t>
      </w:r>
    </w:p>
    <w:p w14:paraId="0EB115D4" w14:textId="77777777" w:rsidR="004C0D7A" w:rsidRPr="00B050CE" w:rsidRDefault="004C0D7A" w:rsidP="004C0D7A">
      <w:pPr>
        <w:rPr>
          <w:lang w:val="en-GB"/>
        </w:rPr>
      </w:pPr>
      <w:r w:rsidRPr="00B050CE">
        <w:rPr>
          <w:lang w:val="en-GB"/>
        </w:rPr>
        <w:t>Default:</w:t>
      </w:r>
    </w:p>
    <w:p w14:paraId="3A9F1838" w14:textId="77777777" w:rsidR="004C0D7A" w:rsidRPr="007367B4" w:rsidRDefault="004C0D7A" w:rsidP="004C0D7A">
      <w:pPr>
        <w:pStyle w:val="Code"/>
        <w:rPr>
          <w:lang w:val="en-US"/>
        </w:rPr>
      </w:pPr>
      <w:r w:rsidRPr="007367B4">
        <w:rPr>
          <w:lang w:val="en-US"/>
        </w:rPr>
        <w:t xml:space="preserve">        "formats": [</w:t>
      </w:r>
    </w:p>
    <w:p w14:paraId="0470EAA6" w14:textId="77777777" w:rsidR="004C0D7A" w:rsidRPr="007367B4" w:rsidRDefault="004C0D7A" w:rsidP="004C0D7A">
      <w:pPr>
        <w:pStyle w:val="Code"/>
        <w:rPr>
          <w:lang w:val="en-US"/>
        </w:rPr>
      </w:pPr>
      <w:r w:rsidRPr="007367B4">
        <w:rPr>
          <w:lang w:val="en-US"/>
        </w:rPr>
        <w:t xml:space="preserve">                "direct",</w:t>
      </w:r>
    </w:p>
    <w:p w14:paraId="7AE68EA9" w14:textId="77777777" w:rsidR="004C0D7A" w:rsidRPr="007367B4" w:rsidRDefault="004C0D7A" w:rsidP="004C0D7A">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79FBD79C" w14:textId="77777777" w:rsidR="004C0D7A" w:rsidRPr="007367B4" w:rsidRDefault="004C0D7A" w:rsidP="004C0D7A">
      <w:pPr>
        <w:pStyle w:val="Code"/>
        <w:rPr>
          <w:lang w:val="en-US"/>
        </w:rPr>
      </w:pPr>
      <w:r w:rsidRPr="007367B4">
        <w:rPr>
          <w:lang w:val="en-US"/>
        </w:rPr>
        <w:t xml:space="preserve">        ],</w:t>
      </w:r>
    </w:p>
    <w:p w14:paraId="4D8B835E" w14:textId="77777777" w:rsidR="004C0D7A" w:rsidRDefault="004C0D7A" w:rsidP="004C0D7A">
      <w:pPr>
        <w:rPr>
          <w:lang w:val="en-GB"/>
        </w:rPr>
      </w:pPr>
      <w:r w:rsidRPr="00F5668C">
        <w:rPr>
          <w:lang w:val="en-GB"/>
        </w:rPr>
        <w:t xml:space="preserve">  - </w:t>
      </w:r>
      <w:r>
        <w:rPr>
          <w:lang w:val="en-GB"/>
        </w:rPr>
        <w:t>Supported</w:t>
      </w:r>
      <w:r w:rsidRPr="00F5668C">
        <w:rPr>
          <w:lang w:val="en-GB"/>
        </w:rPr>
        <w:t>: "</w:t>
      </w:r>
      <w:proofErr w:type="spellStart"/>
      <w:r w:rsidRPr="00F5668C">
        <w:rPr>
          <w:lang w:val="en-GB"/>
        </w:rPr>
        <w:t>pbx,direct,combined</w:t>
      </w:r>
      <w:proofErr w:type="spellEnd"/>
      <w:r w:rsidRPr="00F5668C">
        <w:rPr>
          <w:lang w:val="en-GB"/>
        </w:rPr>
        <w:t>"</w:t>
      </w:r>
    </w:p>
    <w:p w14:paraId="7C3B8530" w14:textId="77777777" w:rsidR="004C0D7A" w:rsidRPr="00B050CE" w:rsidRDefault="004C0D7A" w:rsidP="004C0D7A">
      <w:pPr>
        <w:rPr>
          <w:b/>
          <w:bCs/>
          <w:lang w:val="en-GB"/>
        </w:rPr>
      </w:pPr>
      <w:r w:rsidRPr="00B050CE">
        <w:rPr>
          <w:b/>
          <w:bCs/>
          <w:lang w:val="en-GB"/>
        </w:rPr>
        <w:t xml:space="preserve">targets: </w:t>
      </w:r>
      <w:r>
        <w:rPr>
          <w:b/>
          <w:bCs/>
          <w:lang w:val="en-GB"/>
        </w:rPr>
        <w:t>Comma-separated</w:t>
      </w:r>
      <w:r w:rsidRPr="00B050CE">
        <w:rPr>
          <w:b/>
          <w:bCs/>
          <w:lang w:val="en-GB"/>
        </w:rPr>
        <w:t xml:space="preserve"> list of targets to export.</w:t>
      </w:r>
    </w:p>
    <w:p w14:paraId="12716CB0" w14:textId="77777777" w:rsidR="004C0D7A" w:rsidRDefault="004C0D7A" w:rsidP="004C0D7A">
      <w:pPr>
        <w:rPr>
          <w:lang w:val="en-GB"/>
        </w:rPr>
      </w:pPr>
      <w:r w:rsidRPr="00F5668C">
        <w:rPr>
          <w:lang w:val="en-GB"/>
        </w:rPr>
        <w:t>Default:</w:t>
      </w:r>
    </w:p>
    <w:p w14:paraId="2463654B" w14:textId="77777777" w:rsidR="004C0D7A" w:rsidRPr="00B050CE" w:rsidRDefault="004C0D7A" w:rsidP="004C0D7A">
      <w:pPr>
        <w:pStyle w:val="Code"/>
        <w:rPr>
          <w:lang w:val="en-US"/>
        </w:rPr>
      </w:pPr>
      <w:r w:rsidRPr="00B050CE">
        <w:rPr>
          <w:lang w:val="en-US"/>
        </w:rPr>
        <w:t xml:space="preserve">        "targets": [</w:t>
      </w:r>
    </w:p>
    <w:p w14:paraId="1431C16B" w14:textId="77777777" w:rsidR="004C0D7A" w:rsidRPr="00B050CE" w:rsidRDefault="004C0D7A" w:rsidP="004C0D7A">
      <w:pPr>
        <w:pStyle w:val="Code"/>
        <w:rPr>
          <w:lang w:val="en-US"/>
        </w:rPr>
      </w:pPr>
      <w:r w:rsidRPr="00B050CE">
        <w:rPr>
          <w:lang w:val="en-US"/>
        </w:rPr>
        <w:t xml:space="preserve">                "generic"</w:t>
      </w:r>
    </w:p>
    <w:p w14:paraId="53D5F12C" w14:textId="77777777" w:rsidR="004C0D7A" w:rsidRPr="00B050CE" w:rsidRDefault="004C0D7A" w:rsidP="004C0D7A">
      <w:pPr>
        <w:pStyle w:val="Code"/>
        <w:rPr>
          <w:lang w:val="en-US"/>
        </w:rPr>
      </w:pPr>
      <w:r w:rsidRPr="00B050CE">
        <w:rPr>
          <w:lang w:val="en-US"/>
        </w:rPr>
        <w:t xml:space="preserve">        ],</w:t>
      </w:r>
    </w:p>
    <w:p w14:paraId="519213E1" w14:textId="77777777" w:rsidR="004C0D7A" w:rsidRPr="00F5668C" w:rsidRDefault="004C0D7A" w:rsidP="004C0D7A">
      <w:pPr>
        <w:rPr>
          <w:lang w:val="en-GB"/>
        </w:rPr>
      </w:pPr>
      <w:r w:rsidRPr="00F5668C">
        <w:rPr>
          <w:lang w:val="en-GB"/>
        </w:rPr>
        <w:t xml:space="preserve">  - Supported: </w:t>
      </w:r>
      <w:proofErr w:type="spellStart"/>
      <w:r w:rsidRPr="00F5668C">
        <w:rPr>
          <w:lang w:val="en-GB"/>
        </w:rPr>
        <w:t>generic,yealink,cisco,snom</w:t>
      </w:r>
      <w:proofErr w:type="spellEnd"/>
    </w:p>
    <w:p w14:paraId="1BF8039B" w14:textId="75D188B9" w:rsidR="00B050CE" w:rsidRDefault="00B050CE" w:rsidP="00B050CE">
      <w:pPr>
        <w:pStyle w:val="berschrift2"/>
        <w:rPr>
          <w:lang w:val="en-GB"/>
        </w:rPr>
      </w:pPr>
      <w:bookmarkStart w:id="34" w:name="_Toc182639080"/>
      <w:bookmarkEnd w:id="28"/>
      <w:bookmarkEnd w:id="31"/>
      <w:r>
        <w:rPr>
          <w:lang w:val="en-GB"/>
        </w:rPr>
        <w:t>Using a PBX in parallel</w:t>
      </w:r>
      <w:bookmarkEnd w:id="34"/>
    </w:p>
    <w:bookmarkEnd w:id="21"/>
    <w:p w14:paraId="37D1C9A8" w14:textId="2B133C2B" w:rsidR="00AD0DCE"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p w14:paraId="7EC728AF" w14:textId="77777777" w:rsidR="004C0D7A" w:rsidRDefault="004C0D7A" w:rsidP="00344EBD">
      <w:pPr>
        <w:rPr>
          <w:lang w:val="en-GB"/>
        </w:rPr>
      </w:pPr>
      <w:bookmarkStart w:id="35" w:name="_Hlk182425744"/>
    </w:p>
    <w:p w14:paraId="37B24B00" w14:textId="7E5DB857" w:rsidR="004C0D7A" w:rsidRPr="004C0D7A" w:rsidRDefault="004C0D7A" w:rsidP="00344EBD">
      <w:pPr>
        <w:rPr>
          <w:sz w:val="32"/>
          <w:szCs w:val="32"/>
          <w:lang w:val="en-GB"/>
        </w:rPr>
      </w:pPr>
      <w:r w:rsidRPr="004C0D7A">
        <w:rPr>
          <w:sz w:val="32"/>
          <w:szCs w:val="32"/>
          <w:lang w:val="en-GB"/>
        </w:rPr>
        <w:t>This is the end of the manual. The rest is for Administrators</w:t>
      </w:r>
    </w:p>
    <w:p w14:paraId="03729C5C" w14:textId="7BC3BF5C" w:rsidR="004C0D7A" w:rsidRDefault="004C0D7A" w:rsidP="00344EBD">
      <w:pPr>
        <w:rPr>
          <w:lang w:val="en-GB"/>
        </w:rPr>
      </w:pPr>
      <w:r>
        <w:rPr>
          <w:lang w:val="en-GB"/>
        </w:rPr>
        <w:t>------------------------------------------------------------------------------------------------------------------------------------------</w:t>
      </w:r>
    </w:p>
    <w:p w14:paraId="4D74045D" w14:textId="77777777" w:rsidR="007E43EB" w:rsidRDefault="007E43EB" w:rsidP="00681445">
      <w:pPr>
        <w:pStyle w:val="berschrift1"/>
        <w:rPr>
          <w:lang w:val="en-GB"/>
        </w:rPr>
      </w:pPr>
      <w:bookmarkStart w:id="36" w:name="_Hlk171415970"/>
      <w:bookmarkStart w:id="37" w:name="_Toc182639081"/>
      <w:bookmarkEnd w:id="35"/>
      <w:r>
        <w:rPr>
          <w:lang w:val="en-GB"/>
        </w:rPr>
        <w:lastRenderedPageBreak/>
        <w:t>Attachments</w:t>
      </w:r>
      <w:bookmarkEnd w:id="37"/>
    </w:p>
    <w:p w14:paraId="190287D5" w14:textId="617E4DBB" w:rsidR="00F76A54" w:rsidRDefault="00F76A54" w:rsidP="00F76A54">
      <w:pPr>
        <w:rPr>
          <w:lang w:val="en-GB"/>
        </w:rPr>
      </w:pPr>
      <w:r>
        <w:rPr>
          <w:lang w:val="en-GB"/>
        </w:rPr>
        <w:t>These steps are executed on the server with the file repo.</w:t>
      </w:r>
    </w:p>
    <w:p w14:paraId="5205F0C6" w14:textId="7EA33621" w:rsidR="00681445" w:rsidRDefault="007E43EB" w:rsidP="007E43EB">
      <w:pPr>
        <w:pStyle w:val="berschrift2"/>
        <w:rPr>
          <w:lang w:val="en-GB"/>
        </w:rPr>
      </w:pPr>
      <w:bookmarkStart w:id="38" w:name="_Toc182639082"/>
      <w:r>
        <w:rPr>
          <w:lang w:val="en-GB"/>
        </w:rPr>
        <w:t xml:space="preserve">Google </w:t>
      </w:r>
      <w:r w:rsidR="00C15127">
        <w:rPr>
          <w:lang w:val="en-GB"/>
        </w:rPr>
        <w:t>S</w:t>
      </w:r>
      <w:r>
        <w:rPr>
          <w:lang w:val="en-GB"/>
        </w:rPr>
        <w:t>heets replication</w:t>
      </w:r>
      <w:bookmarkEnd w:id="38"/>
    </w:p>
    <w:p w14:paraId="011EB55A" w14:textId="7A705712" w:rsidR="00681445" w:rsidRDefault="00687A1C" w:rsidP="00681445">
      <w:pPr>
        <w:rPr>
          <w:lang w:val="en-GB"/>
        </w:rPr>
      </w:pPr>
      <w:r>
        <w:rPr>
          <w:lang w:val="en-GB"/>
        </w:rPr>
        <w:t>Create a file</w:t>
      </w:r>
      <w:r w:rsidR="00C87309">
        <w:rPr>
          <w:lang w:val="en-GB"/>
        </w:rPr>
        <w:t xml:space="preserve"> on the “phonebook repo” server (in my case the tunnel server):</w:t>
      </w:r>
    </w:p>
    <w:p w14:paraId="7BA9BCFA" w14:textId="0A1786AF" w:rsidR="00687A1C" w:rsidRPr="00607E92" w:rsidRDefault="00687A1C" w:rsidP="00687A1C">
      <w:pPr>
        <w:pStyle w:val="Code"/>
        <w:rPr>
          <w:lang w:val="en-US"/>
        </w:rPr>
      </w:pPr>
      <w:bookmarkStart w:id="39" w:name="_Hlk171578249"/>
      <w:r w:rsidRPr="00607E92">
        <w:rPr>
          <w:lang w:val="en-US"/>
        </w:rPr>
        <w:t xml:space="preserve">vi </w:t>
      </w:r>
      <w:r w:rsidR="0018585F" w:rsidRPr="0018585F">
        <w:rPr>
          <w:lang w:val="en-US"/>
        </w:rPr>
        <w:t>/</w:t>
      </w:r>
      <w:proofErr w:type="spellStart"/>
      <w:r w:rsidR="0018585F" w:rsidRPr="0018585F">
        <w:rPr>
          <w:lang w:val="en-US"/>
        </w:rPr>
        <w:t>etc</w:t>
      </w:r>
      <w:proofErr w:type="spellEnd"/>
      <w:r w:rsidR="0018585F" w:rsidRPr="0018585F">
        <w:rPr>
          <w:lang w:val="en-US"/>
        </w:rPr>
        <w:t>/</w:t>
      </w:r>
      <w:proofErr w:type="spellStart"/>
      <w:r w:rsidR="0018585F" w:rsidRPr="0018585F">
        <w:rPr>
          <w:lang w:val="en-US"/>
        </w:rPr>
        <w:t>cron.hourly</w:t>
      </w:r>
      <w:proofErr w:type="spellEnd"/>
      <w:r w:rsidR="0018585F">
        <w:rPr>
          <w:lang w:val="en-US"/>
        </w:rPr>
        <w:t>/</w:t>
      </w:r>
      <w:proofErr w:type="spellStart"/>
      <w:r w:rsidRPr="00607E92">
        <w:rPr>
          <w:lang w:val="en-US"/>
        </w:rPr>
        <w:t>load_phonebook_from_google</w:t>
      </w:r>
      <w:proofErr w:type="spellEnd"/>
    </w:p>
    <w:bookmarkEnd w:id="39"/>
    <w:p w14:paraId="72EA8BD5" w14:textId="0148A84C" w:rsidR="00687A1C" w:rsidRDefault="00687A1C" w:rsidP="00687A1C">
      <w:r>
        <w:t>and insert:</w:t>
      </w:r>
    </w:p>
    <w:p w14:paraId="3B173F28" w14:textId="76F1B74B" w:rsidR="00687A1C" w:rsidRPr="00607E92" w:rsidRDefault="00687A1C" w:rsidP="00687A1C">
      <w:pPr>
        <w:pStyle w:val="Code"/>
        <w:rPr>
          <w:lang w:val="en-US"/>
        </w:rPr>
      </w:pPr>
      <w:r w:rsidRPr="00607E92">
        <w:rPr>
          <w:lang w:val="en-US"/>
        </w:rPr>
        <w:t>#!/bin/sh</w:t>
      </w:r>
    </w:p>
    <w:p w14:paraId="6E1C5CDD" w14:textId="77777777" w:rsidR="00387A52" w:rsidRPr="00387A52" w:rsidRDefault="00387A52" w:rsidP="00387A52">
      <w:pPr>
        <w:pStyle w:val="Code"/>
        <w:rPr>
          <w:lang w:val="en-US"/>
        </w:rPr>
      </w:pPr>
      <w:bookmarkStart w:id="40" w:name="_Hlk171490852"/>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/Phonebook/AREDN_PhonebookV2.csv</w:t>
      </w:r>
    </w:p>
    <w:p w14:paraId="51237AD4" w14:textId="77777777" w:rsidR="00387A52" w:rsidRPr="00387A52" w:rsidRDefault="00387A52" w:rsidP="00387A52">
      <w:pPr>
        <w:pStyle w:val="Code"/>
        <w:rPr>
          <w:lang w:val="en-US"/>
        </w:rPr>
      </w:pPr>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/Phonebook/AREDN_Phonebook.csv</w:t>
      </w:r>
    </w:p>
    <w:p w14:paraId="3AAD3D11" w14:textId="77777777" w:rsidR="00387A52" w:rsidRDefault="00387A52" w:rsidP="00387A52">
      <w:pPr>
        <w:pStyle w:val="Code"/>
        <w:rPr>
          <w:lang w:val="en-US"/>
        </w:rPr>
      </w:pPr>
      <w:r w:rsidRPr="00387A52">
        <w:rPr>
          <w:lang w:val="en-US"/>
        </w:rPr>
        <w:t>curl -L “https://docs.google.com/spreadsheets/d/e/2PACX-1vTZw1cwlV6pdFETvC-JnI0gPwKRwR0rBUc2XqX9V3LV1NfrB0zvhhWKmrYVS1eippbs91lMLfkeXj6-/pub?gid=208565882&amp;single=true&amp;output=csv</w:t>
      </w:r>
    </w:p>
    <w:bookmarkEnd w:id="40"/>
    <w:p w14:paraId="52AF9C83" w14:textId="77777777" w:rsidR="000F51D0" w:rsidRDefault="000F51D0" w:rsidP="00E763F7"/>
    <w:p w14:paraId="093D6F73" w14:textId="77777777" w:rsidR="000F51D0" w:rsidRPr="00B00B3F" w:rsidRDefault="000F51D0" w:rsidP="000F51D0">
      <w:pPr>
        <w:pStyle w:val="Code"/>
        <w:rPr>
          <w:sz w:val="10"/>
          <w:szCs w:val="12"/>
          <w:lang w:val="en-GB"/>
        </w:rPr>
      </w:pPr>
      <w:r w:rsidRPr="00B00B3F">
        <w:rPr>
          <w:sz w:val="10"/>
          <w:szCs w:val="12"/>
          <w:lang w:val="en-GB"/>
        </w:rPr>
        <w:t>#!/bin/sh</w:t>
      </w:r>
    </w:p>
    <w:p w14:paraId="14E93C09"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/Phonebook/AREDN_PhonebookV2.csv</w:t>
      </w:r>
    </w:p>
    <w:p w14:paraId="52B0F405"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/Phonebook/AREDN_Phonebook.csv</w:t>
      </w:r>
    </w:p>
    <w:p w14:paraId="3DD1FD4A" w14:textId="77777777" w:rsidR="000F51D0" w:rsidRDefault="000F51D0" w:rsidP="00E763F7"/>
    <w:p w14:paraId="04FDB8C8" w14:textId="361424BB" w:rsidR="00687A1C" w:rsidRDefault="00E763F7" w:rsidP="00E763F7">
      <w:r>
        <w:t xml:space="preserve">Include the route to this phonebook repo (and eventually a backup server) to this file on all </w:t>
      </w:r>
      <w:r w:rsidR="00C87309">
        <w:t>routers with the appropriate phonebook software</w:t>
      </w:r>
      <w:r>
        <w:t>:</w:t>
      </w:r>
    </w:p>
    <w:p w14:paraId="4DBC4B9C" w14:textId="41F43D95" w:rsidR="00687A1C" w:rsidRDefault="00687A1C" w:rsidP="00E763F7">
      <w:pPr>
        <w:pStyle w:val="Code"/>
      </w:pPr>
      <w:r w:rsidRPr="00687A1C">
        <w:t>vi /</w:t>
      </w:r>
      <w:proofErr w:type="spellStart"/>
      <w:r w:rsidRPr="00687A1C">
        <w:t>etc</w:t>
      </w:r>
      <w:proofErr w:type="spellEnd"/>
      <w:r w:rsidRPr="00687A1C">
        <w:t>/</w:t>
      </w:r>
      <w:proofErr w:type="spellStart"/>
      <w:r w:rsidRPr="00687A1C">
        <w:t>phonebook.conf</w:t>
      </w:r>
      <w:proofErr w:type="spellEnd"/>
    </w:p>
    <w:p w14:paraId="36319298" w14:textId="77777777" w:rsidR="00FD1252" w:rsidRDefault="00FD1252" w:rsidP="00FD1252"/>
    <w:p w14:paraId="1EA0E67C" w14:textId="0B9BC4F1" w:rsidR="00687A1C" w:rsidRDefault="00687A1C" w:rsidP="00FD1252">
      <w:pPr>
        <w:pStyle w:val="Picture"/>
      </w:pPr>
      <w:r>
        <w:rPr>
          <w:noProof/>
        </w:rPr>
        <w:drawing>
          <wp:inline distT="0" distB="0" distL="0" distR="0" wp14:anchorId="7FC71F16" wp14:editId="364B2ADF">
            <wp:extent cx="3737997" cy="2552700"/>
            <wp:effectExtent l="0" t="0" r="0" b="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57"/>
                    <a:stretch>
                      <a:fillRect/>
                    </a:stretch>
                  </pic:blipFill>
                  <pic:spPr>
                    <a:xfrm>
                      <a:off x="0" y="0"/>
                      <a:ext cx="3753002" cy="2562947"/>
                    </a:xfrm>
                    <a:prstGeom prst="rect">
                      <a:avLst/>
                    </a:prstGeom>
                  </pic:spPr>
                </pic:pic>
              </a:graphicData>
            </a:graphic>
          </wp:inline>
        </w:drawing>
      </w:r>
      <w:bookmarkEnd w:id="36"/>
    </w:p>
    <w:p w14:paraId="22630B8A" w14:textId="4CBE6CAC" w:rsidR="00282EAD" w:rsidRPr="00681445" w:rsidRDefault="00687A1C" w:rsidP="00687A1C">
      <w:r>
        <w:t>The second path is for backup</w:t>
      </w:r>
      <w:r w:rsidR="00607E92">
        <w:t>.</w:t>
      </w:r>
    </w:p>
    <w:sectPr w:rsidR="00282EAD" w:rsidRPr="00681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proofState w:spelling="clean"/>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29B"/>
    <w:rsid w:val="000173B8"/>
    <w:rsid w:val="000309FF"/>
    <w:rsid w:val="00032D81"/>
    <w:rsid w:val="00034286"/>
    <w:rsid w:val="00051ED6"/>
    <w:rsid w:val="00076EA3"/>
    <w:rsid w:val="0009709E"/>
    <w:rsid w:val="000A2A9D"/>
    <w:rsid w:val="000B1DAE"/>
    <w:rsid w:val="000B4320"/>
    <w:rsid w:val="000C4E8F"/>
    <w:rsid w:val="000E6D3B"/>
    <w:rsid w:val="000F51D0"/>
    <w:rsid w:val="001365BF"/>
    <w:rsid w:val="00144A80"/>
    <w:rsid w:val="0017553A"/>
    <w:rsid w:val="0018585F"/>
    <w:rsid w:val="001A089A"/>
    <w:rsid w:val="001A3353"/>
    <w:rsid w:val="001B1C72"/>
    <w:rsid w:val="001B2F8A"/>
    <w:rsid w:val="001C573C"/>
    <w:rsid w:val="001D0BDE"/>
    <w:rsid w:val="001F208A"/>
    <w:rsid w:val="001F672A"/>
    <w:rsid w:val="002019D1"/>
    <w:rsid w:val="00220B19"/>
    <w:rsid w:val="002222EB"/>
    <w:rsid w:val="00240598"/>
    <w:rsid w:val="0025449C"/>
    <w:rsid w:val="00254CE4"/>
    <w:rsid w:val="0025705F"/>
    <w:rsid w:val="002626AC"/>
    <w:rsid w:val="00282EAD"/>
    <w:rsid w:val="002853F6"/>
    <w:rsid w:val="002A5A7D"/>
    <w:rsid w:val="002B25EF"/>
    <w:rsid w:val="002C1396"/>
    <w:rsid w:val="002D37E3"/>
    <w:rsid w:val="002D658F"/>
    <w:rsid w:val="002E48FD"/>
    <w:rsid w:val="002F59FF"/>
    <w:rsid w:val="002F6969"/>
    <w:rsid w:val="00322BCF"/>
    <w:rsid w:val="00344EBD"/>
    <w:rsid w:val="00363BE1"/>
    <w:rsid w:val="003830CB"/>
    <w:rsid w:val="00387A52"/>
    <w:rsid w:val="003A3776"/>
    <w:rsid w:val="003B711D"/>
    <w:rsid w:val="003D40D7"/>
    <w:rsid w:val="003E3C28"/>
    <w:rsid w:val="003F6991"/>
    <w:rsid w:val="00421319"/>
    <w:rsid w:val="00440554"/>
    <w:rsid w:val="0044162F"/>
    <w:rsid w:val="0045692E"/>
    <w:rsid w:val="00466402"/>
    <w:rsid w:val="004800F1"/>
    <w:rsid w:val="004822C3"/>
    <w:rsid w:val="00487C83"/>
    <w:rsid w:val="004A15A4"/>
    <w:rsid w:val="004C0D7A"/>
    <w:rsid w:val="004F220F"/>
    <w:rsid w:val="004F2F74"/>
    <w:rsid w:val="005112C9"/>
    <w:rsid w:val="005207E4"/>
    <w:rsid w:val="00522017"/>
    <w:rsid w:val="00550670"/>
    <w:rsid w:val="005566F7"/>
    <w:rsid w:val="00564F43"/>
    <w:rsid w:val="00567FE8"/>
    <w:rsid w:val="005A5304"/>
    <w:rsid w:val="005A7951"/>
    <w:rsid w:val="005B1F0D"/>
    <w:rsid w:val="005E0F78"/>
    <w:rsid w:val="005E3CD0"/>
    <w:rsid w:val="0060019B"/>
    <w:rsid w:val="00607E92"/>
    <w:rsid w:val="0063311A"/>
    <w:rsid w:val="006336DE"/>
    <w:rsid w:val="00646140"/>
    <w:rsid w:val="00647936"/>
    <w:rsid w:val="00650296"/>
    <w:rsid w:val="00651168"/>
    <w:rsid w:val="00681445"/>
    <w:rsid w:val="00687A1C"/>
    <w:rsid w:val="006945A0"/>
    <w:rsid w:val="006A60A3"/>
    <w:rsid w:val="006A7911"/>
    <w:rsid w:val="006B3258"/>
    <w:rsid w:val="006E0027"/>
    <w:rsid w:val="006E3DD3"/>
    <w:rsid w:val="00727215"/>
    <w:rsid w:val="007367B4"/>
    <w:rsid w:val="00750B01"/>
    <w:rsid w:val="007777AA"/>
    <w:rsid w:val="007872A2"/>
    <w:rsid w:val="00792E2A"/>
    <w:rsid w:val="00794809"/>
    <w:rsid w:val="007C2A6E"/>
    <w:rsid w:val="007E43EB"/>
    <w:rsid w:val="007F0E1A"/>
    <w:rsid w:val="007F1780"/>
    <w:rsid w:val="007F2A87"/>
    <w:rsid w:val="00814E6C"/>
    <w:rsid w:val="00841500"/>
    <w:rsid w:val="008465AE"/>
    <w:rsid w:val="00855674"/>
    <w:rsid w:val="00860620"/>
    <w:rsid w:val="00884CCE"/>
    <w:rsid w:val="008B6C1C"/>
    <w:rsid w:val="008C56F8"/>
    <w:rsid w:val="008D1488"/>
    <w:rsid w:val="008D4B1A"/>
    <w:rsid w:val="00924F5E"/>
    <w:rsid w:val="00937310"/>
    <w:rsid w:val="00940B79"/>
    <w:rsid w:val="00957E9D"/>
    <w:rsid w:val="009744A4"/>
    <w:rsid w:val="00976DD5"/>
    <w:rsid w:val="009856B0"/>
    <w:rsid w:val="009B4C5D"/>
    <w:rsid w:val="009E1126"/>
    <w:rsid w:val="00A0381D"/>
    <w:rsid w:val="00A11EF3"/>
    <w:rsid w:val="00A37910"/>
    <w:rsid w:val="00A5343B"/>
    <w:rsid w:val="00A866CF"/>
    <w:rsid w:val="00AA713A"/>
    <w:rsid w:val="00AB2F54"/>
    <w:rsid w:val="00AB576A"/>
    <w:rsid w:val="00AC2AF7"/>
    <w:rsid w:val="00AD0DCE"/>
    <w:rsid w:val="00AF7D40"/>
    <w:rsid w:val="00B00B3F"/>
    <w:rsid w:val="00B050CE"/>
    <w:rsid w:val="00B10052"/>
    <w:rsid w:val="00B129A8"/>
    <w:rsid w:val="00B2554F"/>
    <w:rsid w:val="00B3719A"/>
    <w:rsid w:val="00B47AED"/>
    <w:rsid w:val="00B5210A"/>
    <w:rsid w:val="00B56C3E"/>
    <w:rsid w:val="00BB6BE8"/>
    <w:rsid w:val="00BE4D81"/>
    <w:rsid w:val="00C12686"/>
    <w:rsid w:val="00C15127"/>
    <w:rsid w:val="00C22B2E"/>
    <w:rsid w:val="00C259FA"/>
    <w:rsid w:val="00C36312"/>
    <w:rsid w:val="00C36344"/>
    <w:rsid w:val="00C63CA7"/>
    <w:rsid w:val="00C64A5D"/>
    <w:rsid w:val="00C65798"/>
    <w:rsid w:val="00C82C4F"/>
    <w:rsid w:val="00C87309"/>
    <w:rsid w:val="00CA11AB"/>
    <w:rsid w:val="00CC2046"/>
    <w:rsid w:val="00CC7AF0"/>
    <w:rsid w:val="00D07668"/>
    <w:rsid w:val="00D13C67"/>
    <w:rsid w:val="00D15BF3"/>
    <w:rsid w:val="00D41A07"/>
    <w:rsid w:val="00D6761F"/>
    <w:rsid w:val="00D925AD"/>
    <w:rsid w:val="00DB6442"/>
    <w:rsid w:val="00DC35CF"/>
    <w:rsid w:val="00DD3B70"/>
    <w:rsid w:val="00DE2EF4"/>
    <w:rsid w:val="00E03BB6"/>
    <w:rsid w:val="00E11255"/>
    <w:rsid w:val="00E12CD2"/>
    <w:rsid w:val="00E614CE"/>
    <w:rsid w:val="00E6203C"/>
    <w:rsid w:val="00E71B6A"/>
    <w:rsid w:val="00E763F7"/>
    <w:rsid w:val="00E80640"/>
    <w:rsid w:val="00E97F92"/>
    <w:rsid w:val="00EA2BD4"/>
    <w:rsid w:val="00EB675C"/>
    <w:rsid w:val="00EC0839"/>
    <w:rsid w:val="00EC1BC6"/>
    <w:rsid w:val="00EF0A5F"/>
    <w:rsid w:val="00EF4A52"/>
    <w:rsid w:val="00EF6748"/>
    <w:rsid w:val="00F2326A"/>
    <w:rsid w:val="00F24DDD"/>
    <w:rsid w:val="00F27FDB"/>
    <w:rsid w:val="00F30DFD"/>
    <w:rsid w:val="00F34CCC"/>
    <w:rsid w:val="00F4505B"/>
    <w:rsid w:val="00F55B5B"/>
    <w:rsid w:val="00F5668C"/>
    <w:rsid w:val="00F63FC1"/>
    <w:rsid w:val="00F728C5"/>
    <w:rsid w:val="00F742E0"/>
    <w:rsid w:val="00F76A54"/>
    <w:rsid w:val="00F90AA8"/>
    <w:rsid w:val="00F91947"/>
    <w:rsid w:val="00FC67BB"/>
    <w:rsid w:val="00FC739B"/>
    <w:rsid w:val="00FD1252"/>
    <w:rsid w:val="00FE3152"/>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 w:type="paragraph" w:customStyle="1" w:styleId="Picture">
    <w:name w:val="Picture"/>
    <w:basedOn w:val="berschrift2"/>
    <w:link w:val="PictureZchn"/>
    <w:qFormat/>
    <w:rsid w:val="00C15127"/>
    <w:pPr>
      <w:spacing w:before="120" w:after="120"/>
      <w:outlineLvl w:val="9"/>
    </w:pPr>
    <w:rPr>
      <w:lang w:val="en-GB"/>
    </w:rPr>
  </w:style>
  <w:style w:type="character" w:customStyle="1" w:styleId="PictureZchn">
    <w:name w:val="Picture Zchn"/>
    <w:basedOn w:val="berschrift2Zchn"/>
    <w:link w:val="Picture"/>
    <w:rsid w:val="00C15127"/>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178230@178230.local.mesh" TargetMode="External"/><Relationship Id="rId55" Type="http://schemas.openxmlformats.org/officeDocument/2006/relationships/image" Target="media/image4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localnode.local.mesh" TargetMode="External"/><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8081/phonebook?format=direct&amp;target=generic&amp;ia=true" TargetMode="External"/><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hyperlink" Target="https://bitbucket.org/phjounin/tftpd64/downloads/" TargetMode="External"/><Relationship Id="rId24" Type="http://schemas.openxmlformats.org/officeDocument/2006/relationships/hyperlink" Target="http://erwan.labalec.fr/tinypxeserver/pxesrv.zip"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wnloads.arednmesh.org/afs/www/" TargetMode="External"/><Relationship Id="rId28" Type="http://schemas.openxmlformats.org/officeDocument/2006/relationships/image" Target="media/image17.png"/><Relationship Id="rId36" Type="http://schemas.openxmlformats.org/officeDocument/2006/relationships/hyperlink" Target="http://192.168.1.1" TargetMode="External"/><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hyperlink" Target="http://localnode.local.mesh:8081/phonebook?format=PBX&amp;target=generic&amp;ia=true"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docs.google.com/spreadsheets/d/1g33BHSXMC8T4Cmfz_Zq-XxtPP17dtEBexF2i4KKe_Mc/edit?usp=sharing"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26</Pages>
  <Words>2693</Words>
  <Characters>14446</Characters>
  <Application>Microsoft Office Word</Application>
  <DocSecurity>0</DocSecurity>
  <Lines>365</Lines>
  <Paragraphs>214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8</cp:revision>
  <cp:lastPrinted>2024-07-11T06:18:00Z</cp:lastPrinted>
  <dcterms:created xsi:type="dcterms:W3CDTF">2024-11-13T17:01:00Z</dcterms:created>
  <dcterms:modified xsi:type="dcterms:W3CDTF">2024-11-16T07:44:00Z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