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62BB68FC"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BF3C4F2" w14:textId="624B08E1" w:rsidR="003D40D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639059" w:history="1">
            <w:r w:rsidR="003D40D7" w:rsidRPr="005D25D6">
              <w:rPr>
                <w:rStyle w:val="Hyperlink"/>
                <w:noProof/>
                <w:lang w:val="en-GB"/>
              </w:rPr>
              <w:t>Preparation</w:t>
            </w:r>
            <w:r w:rsidR="003D40D7">
              <w:rPr>
                <w:noProof/>
                <w:webHidden/>
              </w:rPr>
              <w:tab/>
            </w:r>
            <w:r w:rsidR="003D40D7">
              <w:rPr>
                <w:noProof/>
                <w:webHidden/>
              </w:rPr>
              <w:fldChar w:fldCharType="begin"/>
            </w:r>
            <w:r w:rsidR="003D40D7">
              <w:rPr>
                <w:noProof/>
                <w:webHidden/>
              </w:rPr>
              <w:instrText xml:space="preserve"> PAGEREF _Toc182639059 \h </w:instrText>
            </w:r>
            <w:r w:rsidR="003D40D7">
              <w:rPr>
                <w:noProof/>
                <w:webHidden/>
              </w:rPr>
            </w:r>
            <w:r w:rsidR="003D40D7">
              <w:rPr>
                <w:noProof/>
                <w:webHidden/>
              </w:rPr>
              <w:fldChar w:fldCharType="separate"/>
            </w:r>
            <w:r w:rsidR="005D67B0">
              <w:rPr>
                <w:noProof/>
                <w:webHidden/>
              </w:rPr>
              <w:t>3</w:t>
            </w:r>
            <w:r w:rsidR="003D40D7">
              <w:rPr>
                <w:noProof/>
                <w:webHidden/>
              </w:rPr>
              <w:fldChar w:fldCharType="end"/>
            </w:r>
          </w:hyperlink>
        </w:p>
        <w:p w14:paraId="41D731D5" w14:textId="79693E98"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0" w:history="1">
            <w:r w:rsidRPr="005D25D6">
              <w:rPr>
                <w:rStyle w:val="Hyperlink"/>
                <w:noProof/>
                <w:lang w:val="en-GB"/>
              </w:rPr>
              <w:t>Yealink Phones</w:t>
            </w:r>
            <w:r>
              <w:rPr>
                <w:noProof/>
                <w:webHidden/>
              </w:rPr>
              <w:tab/>
            </w:r>
            <w:r>
              <w:rPr>
                <w:noProof/>
                <w:webHidden/>
              </w:rPr>
              <w:fldChar w:fldCharType="begin"/>
            </w:r>
            <w:r>
              <w:rPr>
                <w:noProof/>
                <w:webHidden/>
              </w:rPr>
              <w:instrText xml:space="preserve"> PAGEREF _Toc182639060 \h </w:instrText>
            </w:r>
            <w:r>
              <w:rPr>
                <w:noProof/>
                <w:webHidden/>
              </w:rPr>
            </w:r>
            <w:r>
              <w:rPr>
                <w:noProof/>
                <w:webHidden/>
              </w:rPr>
              <w:fldChar w:fldCharType="separate"/>
            </w:r>
            <w:r w:rsidR="005D67B0">
              <w:rPr>
                <w:noProof/>
                <w:webHidden/>
              </w:rPr>
              <w:t>5</w:t>
            </w:r>
            <w:r>
              <w:rPr>
                <w:noProof/>
                <w:webHidden/>
              </w:rPr>
              <w:fldChar w:fldCharType="end"/>
            </w:r>
          </w:hyperlink>
        </w:p>
        <w:p w14:paraId="779FA1E0" w14:textId="0E560243"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1" w:history="1">
            <w:r w:rsidRPr="005D25D6">
              <w:rPr>
                <w:rStyle w:val="Hyperlink"/>
                <w:noProof/>
              </w:rPr>
              <w:t>Flash the Phone</w:t>
            </w:r>
            <w:r>
              <w:rPr>
                <w:noProof/>
                <w:webHidden/>
              </w:rPr>
              <w:tab/>
            </w:r>
            <w:r>
              <w:rPr>
                <w:noProof/>
                <w:webHidden/>
              </w:rPr>
              <w:fldChar w:fldCharType="begin"/>
            </w:r>
            <w:r>
              <w:rPr>
                <w:noProof/>
                <w:webHidden/>
              </w:rPr>
              <w:instrText xml:space="preserve"> PAGEREF _Toc182639061 \h </w:instrText>
            </w:r>
            <w:r>
              <w:rPr>
                <w:noProof/>
                <w:webHidden/>
              </w:rPr>
            </w:r>
            <w:r>
              <w:rPr>
                <w:noProof/>
                <w:webHidden/>
              </w:rPr>
              <w:fldChar w:fldCharType="separate"/>
            </w:r>
            <w:r w:rsidR="005D67B0">
              <w:rPr>
                <w:noProof/>
                <w:webHidden/>
              </w:rPr>
              <w:t>5</w:t>
            </w:r>
            <w:r>
              <w:rPr>
                <w:noProof/>
                <w:webHidden/>
              </w:rPr>
              <w:fldChar w:fldCharType="end"/>
            </w:r>
          </w:hyperlink>
        </w:p>
        <w:p w14:paraId="421204FD" w14:textId="11C07BA0"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2" w:history="1">
            <w:r w:rsidRPr="005D25D6">
              <w:rPr>
                <w:rStyle w:val="Hyperlink"/>
                <w:noProof/>
                <w:lang w:val="en-GB"/>
              </w:rPr>
              <w:t>Phone Setup</w:t>
            </w:r>
            <w:r>
              <w:rPr>
                <w:noProof/>
                <w:webHidden/>
              </w:rPr>
              <w:tab/>
            </w:r>
            <w:r>
              <w:rPr>
                <w:noProof/>
                <w:webHidden/>
              </w:rPr>
              <w:fldChar w:fldCharType="begin"/>
            </w:r>
            <w:r>
              <w:rPr>
                <w:noProof/>
                <w:webHidden/>
              </w:rPr>
              <w:instrText xml:space="preserve"> PAGEREF _Toc182639062 \h </w:instrText>
            </w:r>
            <w:r>
              <w:rPr>
                <w:noProof/>
                <w:webHidden/>
              </w:rPr>
            </w:r>
            <w:r>
              <w:rPr>
                <w:noProof/>
                <w:webHidden/>
              </w:rPr>
              <w:fldChar w:fldCharType="separate"/>
            </w:r>
            <w:r w:rsidR="005D67B0">
              <w:rPr>
                <w:noProof/>
                <w:webHidden/>
              </w:rPr>
              <w:t>6</w:t>
            </w:r>
            <w:r>
              <w:rPr>
                <w:noProof/>
                <w:webHidden/>
              </w:rPr>
              <w:fldChar w:fldCharType="end"/>
            </w:r>
          </w:hyperlink>
        </w:p>
        <w:p w14:paraId="48562611" w14:textId="3C0E0F59"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3" w:history="1">
            <w:r w:rsidRPr="005D25D6">
              <w:rPr>
                <w:rStyle w:val="Hyperlink"/>
                <w:noProof/>
              </w:rPr>
              <w:t>Standard phone book</w:t>
            </w:r>
            <w:r>
              <w:rPr>
                <w:noProof/>
                <w:webHidden/>
              </w:rPr>
              <w:tab/>
            </w:r>
            <w:r>
              <w:rPr>
                <w:noProof/>
                <w:webHidden/>
              </w:rPr>
              <w:fldChar w:fldCharType="begin"/>
            </w:r>
            <w:r>
              <w:rPr>
                <w:noProof/>
                <w:webHidden/>
              </w:rPr>
              <w:instrText xml:space="preserve"> PAGEREF _Toc182639063 \h </w:instrText>
            </w:r>
            <w:r>
              <w:rPr>
                <w:noProof/>
                <w:webHidden/>
              </w:rPr>
            </w:r>
            <w:r>
              <w:rPr>
                <w:noProof/>
                <w:webHidden/>
              </w:rPr>
              <w:fldChar w:fldCharType="separate"/>
            </w:r>
            <w:r w:rsidR="005D67B0">
              <w:rPr>
                <w:noProof/>
                <w:webHidden/>
              </w:rPr>
              <w:t>9</w:t>
            </w:r>
            <w:r>
              <w:rPr>
                <w:noProof/>
                <w:webHidden/>
              </w:rPr>
              <w:fldChar w:fldCharType="end"/>
            </w:r>
          </w:hyperlink>
        </w:p>
        <w:p w14:paraId="2BFF30F2" w14:textId="0D136058"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4" w:history="1">
            <w:r w:rsidRPr="005D25D6">
              <w:rPr>
                <w:rStyle w:val="Hyperlink"/>
                <w:noProof/>
              </w:rPr>
              <w:t>Backup phonebook (with full mesh address)</w:t>
            </w:r>
            <w:r>
              <w:rPr>
                <w:noProof/>
                <w:webHidden/>
              </w:rPr>
              <w:tab/>
            </w:r>
            <w:r>
              <w:rPr>
                <w:noProof/>
                <w:webHidden/>
              </w:rPr>
              <w:fldChar w:fldCharType="begin"/>
            </w:r>
            <w:r>
              <w:rPr>
                <w:noProof/>
                <w:webHidden/>
              </w:rPr>
              <w:instrText xml:space="preserve"> PAGEREF _Toc182639064 \h </w:instrText>
            </w:r>
            <w:r>
              <w:rPr>
                <w:noProof/>
                <w:webHidden/>
              </w:rPr>
            </w:r>
            <w:r>
              <w:rPr>
                <w:noProof/>
                <w:webHidden/>
              </w:rPr>
              <w:fldChar w:fldCharType="separate"/>
            </w:r>
            <w:r w:rsidR="005D67B0">
              <w:rPr>
                <w:noProof/>
                <w:webHidden/>
              </w:rPr>
              <w:t>9</w:t>
            </w:r>
            <w:r>
              <w:rPr>
                <w:noProof/>
                <w:webHidden/>
              </w:rPr>
              <w:fldChar w:fldCharType="end"/>
            </w:r>
          </w:hyperlink>
        </w:p>
        <w:p w14:paraId="7805746D" w14:textId="7F1120C6"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5" w:history="1">
            <w:r w:rsidRPr="005D25D6">
              <w:rPr>
                <w:rStyle w:val="Hyperlink"/>
                <w:noProof/>
              </w:rPr>
              <w:t>Flash Mikrotik devices</w:t>
            </w:r>
            <w:r>
              <w:rPr>
                <w:noProof/>
                <w:webHidden/>
              </w:rPr>
              <w:tab/>
            </w:r>
            <w:r>
              <w:rPr>
                <w:noProof/>
                <w:webHidden/>
              </w:rPr>
              <w:fldChar w:fldCharType="begin"/>
            </w:r>
            <w:r>
              <w:rPr>
                <w:noProof/>
                <w:webHidden/>
              </w:rPr>
              <w:instrText xml:space="preserve"> PAGEREF _Toc182639065 \h </w:instrText>
            </w:r>
            <w:r>
              <w:rPr>
                <w:noProof/>
                <w:webHidden/>
              </w:rPr>
            </w:r>
            <w:r>
              <w:rPr>
                <w:noProof/>
                <w:webHidden/>
              </w:rPr>
              <w:fldChar w:fldCharType="separate"/>
            </w:r>
            <w:r w:rsidR="005D67B0">
              <w:rPr>
                <w:noProof/>
                <w:webHidden/>
              </w:rPr>
              <w:t>11</w:t>
            </w:r>
            <w:r>
              <w:rPr>
                <w:noProof/>
                <w:webHidden/>
              </w:rPr>
              <w:fldChar w:fldCharType="end"/>
            </w:r>
          </w:hyperlink>
        </w:p>
        <w:p w14:paraId="04506280" w14:textId="153B67FC"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6" w:history="1">
            <w:r w:rsidRPr="005D25D6">
              <w:rPr>
                <w:rStyle w:val="Hyperlink"/>
                <w:noProof/>
              </w:rPr>
              <w:t>Preparations</w:t>
            </w:r>
            <w:r>
              <w:rPr>
                <w:noProof/>
                <w:webHidden/>
              </w:rPr>
              <w:tab/>
            </w:r>
            <w:r>
              <w:rPr>
                <w:noProof/>
                <w:webHidden/>
              </w:rPr>
              <w:fldChar w:fldCharType="begin"/>
            </w:r>
            <w:r>
              <w:rPr>
                <w:noProof/>
                <w:webHidden/>
              </w:rPr>
              <w:instrText xml:space="preserve"> PAGEREF _Toc182639066 \h </w:instrText>
            </w:r>
            <w:r>
              <w:rPr>
                <w:noProof/>
                <w:webHidden/>
              </w:rPr>
            </w:r>
            <w:r>
              <w:rPr>
                <w:noProof/>
                <w:webHidden/>
              </w:rPr>
              <w:fldChar w:fldCharType="separate"/>
            </w:r>
            <w:r w:rsidR="005D67B0">
              <w:rPr>
                <w:noProof/>
                <w:webHidden/>
              </w:rPr>
              <w:t>11</w:t>
            </w:r>
            <w:r>
              <w:rPr>
                <w:noProof/>
                <w:webHidden/>
              </w:rPr>
              <w:fldChar w:fldCharType="end"/>
            </w:r>
          </w:hyperlink>
        </w:p>
        <w:p w14:paraId="1ADF875E" w14:textId="5B8A9D0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7" w:history="1">
            <w:r w:rsidRPr="005D25D6">
              <w:rPr>
                <w:rStyle w:val="Hyperlink"/>
                <w:noProof/>
              </w:rPr>
              <w:t>Change PC to a fixed IP address</w:t>
            </w:r>
            <w:r>
              <w:rPr>
                <w:noProof/>
                <w:webHidden/>
              </w:rPr>
              <w:tab/>
            </w:r>
            <w:r>
              <w:rPr>
                <w:noProof/>
                <w:webHidden/>
              </w:rPr>
              <w:fldChar w:fldCharType="begin"/>
            </w:r>
            <w:r>
              <w:rPr>
                <w:noProof/>
                <w:webHidden/>
              </w:rPr>
              <w:instrText xml:space="preserve"> PAGEREF _Toc182639067 \h </w:instrText>
            </w:r>
            <w:r>
              <w:rPr>
                <w:noProof/>
                <w:webHidden/>
              </w:rPr>
            </w:r>
            <w:r>
              <w:rPr>
                <w:noProof/>
                <w:webHidden/>
              </w:rPr>
              <w:fldChar w:fldCharType="separate"/>
            </w:r>
            <w:r w:rsidR="005D67B0">
              <w:rPr>
                <w:noProof/>
                <w:webHidden/>
              </w:rPr>
              <w:t>11</w:t>
            </w:r>
            <w:r>
              <w:rPr>
                <w:noProof/>
                <w:webHidden/>
              </w:rPr>
              <w:fldChar w:fldCharType="end"/>
            </w:r>
          </w:hyperlink>
        </w:p>
        <w:p w14:paraId="0C58E3D7" w14:textId="5C06C65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8" w:history="1">
            <w:r w:rsidRPr="005D25D6">
              <w:rPr>
                <w:rStyle w:val="Hyperlink"/>
                <w:noProof/>
              </w:rPr>
              <w:t>Flash rb.elf to target device</w:t>
            </w:r>
            <w:r>
              <w:rPr>
                <w:noProof/>
                <w:webHidden/>
              </w:rPr>
              <w:tab/>
            </w:r>
            <w:r>
              <w:rPr>
                <w:noProof/>
                <w:webHidden/>
              </w:rPr>
              <w:fldChar w:fldCharType="begin"/>
            </w:r>
            <w:r>
              <w:rPr>
                <w:noProof/>
                <w:webHidden/>
              </w:rPr>
              <w:instrText xml:space="preserve"> PAGEREF _Toc182639068 \h </w:instrText>
            </w:r>
            <w:r>
              <w:rPr>
                <w:noProof/>
                <w:webHidden/>
              </w:rPr>
            </w:r>
            <w:r>
              <w:rPr>
                <w:noProof/>
                <w:webHidden/>
              </w:rPr>
              <w:fldChar w:fldCharType="separate"/>
            </w:r>
            <w:r w:rsidR="005D67B0">
              <w:rPr>
                <w:noProof/>
                <w:webHidden/>
              </w:rPr>
              <w:t>13</w:t>
            </w:r>
            <w:r>
              <w:rPr>
                <w:noProof/>
                <w:webHidden/>
              </w:rPr>
              <w:fldChar w:fldCharType="end"/>
            </w:r>
          </w:hyperlink>
        </w:p>
        <w:p w14:paraId="4929558B" w14:textId="6860905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9" w:history="1">
            <w:r w:rsidRPr="005D25D6">
              <w:rPr>
                <w:rStyle w:val="Hyperlink"/>
                <w:noProof/>
              </w:rPr>
              <w:t>Flash AREDN Firmware</w:t>
            </w:r>
            <w:r>
              <w:rPr>
                <w:noProof/>
                <w:webHidden/>
              </w:rPr>
              <w:tab/>
            </w:r>
            <w:r>
              <w:rPr>
                <w:noProof/>
                <w:webHidden/>
              </w:rPr>
              <w:fldChar w:fldCharType="begin"/>
            </w:r>
            <w:r>
              <w:rPr>
                <w:noProof/>
                <w:webHidden/>
              </w:rPr>
              <w:instrText xml:space="preserve"> PAGEREF _Toc182639069 \h </w:instrText>
            </w:r>
            <w:r>
              <w:rPr>
                <w:noProof/>
                <w:webHidden/>
              </w:rPr>
            </w:r>
            <w:r>
              <w:rPr>
                <w:noProof/>
                <w:webHidden/>
              </w:rPr>
              <w:fldChar w:fldCharType="separate"/>
            </w:r>
            <w:r w:rsidR="005D67B0">
              <w:rPr>
                <w:noProof/>
                <w:webHidden/>
              </w:rPr>
              <w:t>15</w:t>
            </w:r>
            <w:r>
              <w:rPr>
                <w:noProof/>
                <w:webHidden/>
              </w:rPr>
              <w:fldChar w:fldCharType="end"/>
            </w:r>
          </w:hyperlink>
        </w:p>
        <w:p w14:paraId="51C3964D" w14:textId="213AA2B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0" w:history="1">
            <w:r w:rsidRPr="005D25D6">
              <w:rPr>
                <w:rStyle w:val="Hyperlink"/>
                <w:noProof/>
              </w:rPr>
              <w:t>Configure AREDN</w:t>
            </w:r>
            <w:r>
              <w:rPr>
                <w:noProof/>
                <w:webHidden/>
              </w:rPr>
              <w:tab/>
            </w:r>
            <w:r>
              <w:rPr>
                <w:noProof/>
                <w:webHidden/>
              </w:rPr>
              <w:fldChar w:fldCharType="begin"/>
            </w:r>
            <w:r>
              <w:rPr>
                <w:noProof/>
                <w:webHidden/>
              </w:rPr>
              <w:instrText xml:space="preserve"> PAGEREF _Toc182639070 \h </w:instrText>
            </w:r>
            <w:r>
              <w:rPr>
                <w:noProof/>
                <w:webHidden/>
              </w:rPr>
            </w:r>
            <w:r>
              <w:rPr>
                <w:noProof/>
                <w:webHidden/>
              </w:rPr>
              <w:fldChar w:fldCharType="separate"/>
            </w:r>
            <w:r w:rsidR="005D67B0">
              <w:rPr>
                <w:noProof/>
                <w:webHidden/>
              </w:rPr>
              <w:t>16</w:t>
            </w:r>
            <w:r>
              <w:rPr>
                <w:noProof/>
                <w:webHidden/>
              </w:rPr>
              <w:fldChar w:fldCharType="end"/>
            </w:r>
          </w:hyperlink>
        </w:p>
        <w:p w14:paraId="5769FBE3" w14:textId="39F41D0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1" w:history="1">
            <w:r w:rsidRPr="005D25D6">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_Toc182639071 \h </w:instrText>
            </w:r>
            <w:r>
              <w:rPr>
                <w:noProof/>
                <w:webHidden/>
              </w:rPr>
            </w:r>
            <w:r>
              <w:rPr>
                <w:noProof/>
                <w:webHidden/>
              </w:rPr>
              <w:fldChar w:fldCharType="separate"/>
            </w:r>
            <w:r w:rsidR="005D67B0">
              <w:rPr>
                <w:noProof/>
                <w:webHidden/>
              </w:rPr>
              <w:t>17</w:t>
            </w:r>
            <w:r>
              <w:rPr>
                <w:noProof/>
                <w:webHidden/>
              </w:rPr>
              <w:fldChar w:fldCharType="end"/>
            </w:r>
          </w:hyperlink>
        </w:p>
        <w:p w14:paraId="17F10D3B" w14:textId="0225A13A"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2" w:history="1">
            <w:r w:rsidRPr="005D25D6">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_Toc182639072 \h </w:instrText>
            </w:r>
            <w:r>
              <w:rPr>
                <w:noProof/>
                <w:webHidden/>
              </w:rPr>
            </w:r>
            <w:r>
              <w:rPr>
                <w:noProof/>
                <w:webHidden/>
              </w:rPr>
              <w:fldChar w:fldCharType="separate"/>
            </w:r>
            <w:r w:rsidR="005D67B0">
              <w:rPr>
                <w:noProof/>
                <w:webHidden/>
              </w:rPr>
              <w:t>18</w:t>
            </w:r>
            <w:r>
              <w:rPr>
                <w:noProof/>
                <w:webHidden/>
              </w:rPr>
              <w:fldChar w:fldCharType="end"/>
            </w:r>
          </w:hyperlink>
        </w:p>
        <w:p w14:paraId="15955B24" w14:textId="32F9E2A0"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3" w:history="1">
            <w:r w:rsidRPr="005D25D6">
              <w:rPr>
                <w:rStyle w:val="Hyperlink"/>
                <w:noProof/>
              </w:rPr>
              <w:t>Set up a tunnel to the AREDN network</w:t>
            </w:r>
            <w:r>
              <w:rPr>
                <w:noProof/>
                <w:webHidden/>
              </w:rPr>
              <w:tab/>
            </w:r>
            <w:r>
              <w:rPr>
                <w:noProof/>
                <w:webHidden/>
              </w:rPr>
              <w:fldChar w:fldCharType="begin"/>
            </w:r>
            <w:r>
              <w:rPr>
                <w:noProof/>
                <w:webHidden/>
              </w:rPr>
              <w:instrText xml:space="preserve"> PAGEREF _Toc182639073 \h </w:instrText>
            </w:r>
            <w:r>
              <w:rPr>
                <w:noProof/>
                <w:webHidden/>
              </w:rPr>
            </w:r>
            <w:r>
              <w:rPr>
                <w:noProof/>
                <w:webHidden/>
              </w:rPr>
              <w:fldChar w:fldCharType="separate"/>
            </w:r>
            <w:r w:rsidR="005D67B0">
              <w:rPr>
                <w:noProof/>
                <w:webHidden/>
              </w:rPr>
              <w:t>19</w:t>
            </w:r>
            <w:r>
              <w:rPr>
                <w:noProof/>
                <w:webHidden/>
              </w:rPr>
              <w:fldChar w:fldCharType="end"/>
            </w:r>
          </w:hyperlink>
        </w:p>
        <w:p w14:paraId="1DD62B3A" w14:textId="0BA9942B"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74" w:history="1">
            <w:r w:rsidRPr="005D25D6">
              <w:rPr>
                <w:rStyle w:val="Hyperlink"/>
                <w:noProof/>
                <w:lang w:val="en-GB"/>
              </w:rPr>
              <w:t>Install the Phonebook</w:t>
            </w:r>
            <w:r>
              <w:rPr>
                <w:noProof/>
                <w:webHidden/>
              </w:rPr>
              <w:tab/>
            </w:r>
            <w:r>
              <w:rPr>
                <w:noProof/>
                <w:webHidden/>
              </w:rPr>
              <w:fldChar w:fldCharType="begin"/>
            </w:r>
            <w:r>
              <w:rPr>
                <w:noProof/>
                <w:webHidden/>
              </w:rPr>
              <w:instrText xml:space="preserve"> PAGEREF _Toc182639074 \h </w:instrText>
            </w:r>
            <w:r>
              <w:rPr>
                <w:noProof/>
                <w:webHidden/>
              </w:rPr>
            </w:r>
            <w:r>
              <w:rPr>
                <w:noProof/>
                <w:webHidden/>
              </w:rPr>
              <w:fldChar w:fldCharType="separate"/>
            </w:r>
            <w:r w:rsidR="005D67B0">
              <w:rPr>
                <w:noProof/>
                <w:webHidden/>
              </w:rPr>
              <w:t>22</w:t>
            </w:r>
            <w:r>
              <w:rPr>
                <w:noProof/>
                <w:webHidden/>
              </w:rPr>
              <w:fldChar w:fldCharType="end"/>
            </w:r>
          </w:hyperlink>
        </w:p>
        <w:p w14:paraId="3C451DEC" w14:textId="10F75E38"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5" w:history="1">
            <w:r w:rsidRPr="005D25D6">
              <w:rPr>
                <w:rStyle w:val="Hyperlink"/>
                <w:noProof/>
                <w:lang w:val="en-GB"/>
              </w:rPr>
              <w:t>Principle of operation</w:t>
            </w:r>
            <w:r>
              <w:rPr>
                <w:noProof/>
                <w:webHidden/>
              </w:rPr>
              <w:tab/>
            </w:r>
            <w:r>
              <w:rPr>
                <w:noProof/>
                <w:webHidden/>
              </w:rPr>
              <w:fldChar w:fldCharType="begin"/>
            </w:r>
            <w:r>
              <w:rPr>
                <w:noProof/>
                <w:webHidden/>
              </w:rPr>
              <w:instrText xml:space="preserve"> PAGEREF _Toc182639075 \h </w:instrText>
            </w:r>
            <w:r>
              <w:rPr>
                <w:noProof/>
                <w:webHidden/>
              </w:rPr>
            </w:r>
            <w:r>
              <w:rPr>
                <w:noProof/>
                <w:webHidden/>
              </w:rPr>
              <w:fldChar w:fldCharType="separate"/>
            </w:r>
            <w:r w:rsidR="005D67B0">
              <w:rPr>
                <w:noProof/>
                <w:webHidden/>
              </w:rPr>
              <w:t>22</w:t>
            </w:r>
            <w:r>
              <w:rPr>
                <w:noProof/>
                <w:webHidden/>
              </w:rPr>
              <w:fldChar w:fldCharType="end"/>
            </w:r>
          </w:hyperlink>
        </w:p>
        <w:p w14:paraId="4299B602" w14:textId="2A6255F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6" w:history="1">
            <w:r w:rsidRPr="005D25D6">
              <w:rPr>
                <w:rStyle w:val="Hyperlink"/>
                <w:noProof/>
                <w:lang w:val="en-GB"/>
              </w:rPr>
              <w:t>Installation</w:t>
            </w:r>
            <w:r>
              <w:rPr>
                <w:noProof/>
                <w:webHidden/>
              </w:rPr>
              <w:tab/>
            </w:r>
            <w:r>
              <w:rPr>
                <w:noProof/>
                <w:webHidden/>
              </w:rPr>
              <w:fldChar w:fldCharType="begin"/>
            </w:r>
            <w:r>
              <w:rPr>
                <w:noProof/>
                <w:webHidden/>
              </w:rPr>
              <w:instrText xml:space="preserve"> PAGEREF _Toc182639076 \h </w:instrText>
            </w:r>
            <w:r>
              <w:rPr>
                <w:noProof/>
                <w:webHidden/>
              </w:rPr>
            </w:r>
            <w:r>
              <w:rPr>
                <w:noProof/>
                <w:webHidden/>
              </w:rPr>
              <w:fldChar w:fldCharType="separate"/>
            </w:r>
            <w:r w:rsidR="005D67B0">
              <w:rPr>
                <w:noProof/>
                <w:webHidden/>
              </w:rPr>
              <w:t>23</w:t>
            </w:r>
            <w:r>
              <w:rPr>
                <w:noProof/>
                <w:webHidden/>
              </w:rPr>
              <w:fldChar w:fldCharType="end"/>
            </w:r>
          </w:hyperlink>
        </w:p>
        <w:p w14:paraId="1DE84B50" w14:textId="55DA6DD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7" w:history="1">
            <w:r w:rsidRPr="005D25D6">
              <w:rPr>
                <w:rStyle w:val="Hyperlink"/>
                <w:noProof/>
                <w:lang w:val="en-GB"/>
              </w:rPr>
              <w:t>Troubleshooting:</w:t>
            </w:r>
            <w:r>
              <w:rPr>
                <w:noProof/>
                <w:webHidden/>
              </w:rPr>
              <w:tab/>
            </w:r>
            <w:r>
              <w:rPr>
                <w:noProof/>
                <w:webHidden/>
              </w:rPr>
              <w:fldChar w:fldCharType="begin"/>
            </w:r>
            <w:r>
              <w:rPr>
                <w:noProof/>
                <w:webHidden/>
              </w:rPr>
              <w:instrText xml:space="preserve"> PAGEREF _Toc182639077 \h </w:instrText>
            </w:r>
            <w:r>
              <w:rPr>
                <w:noProof/>
                <w:webHidden/>
              </w:rPr>
            </w:r>
            <w:r>
              <w:rPr>
                <w:noProof/>
                <w:webHidden/>
              </w:rPr>
              <w:fldChar w:fldCharType="separate"/>
            </w:r>
            <w:r w:rsidR="005D67B0">
              <w:rPr>
                <w:noProof/>
                <w:webHidden/>
              </w:rPr>
              <w:t>24</w:t>
            </w:r>
            <w:r>
              <w:rPr>
                <w:noProof/>
                <w:webHidden/>
              </w:rPr>
              <w:fldChar w:fldCharType="end"/>
            </w:r>
          </w:hyperlink>
        </w:p>
        <w:p w14:paraId="739DF4B5" w14:textId="4AB893DE"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8" w:history="1">
            <w:r w:rsidRPr="005D25D6">
              <w:rPr>
                <w:rStyle w:val="Hyperlink"/>
                <w:noProof/>
                <w:lang w:val="en-GB"/>
              </w:rPr>
              <w:t>Is the phonebook downloaded?</w:t>
            </w:r>
            <w:r>
              <w:rPr>
                <w:noProof/>
                <w:webHidden/>
              </w:rPr>
              <w:tab/>
            </w:r>
            <w:r>
              <w:rPr>
                <w:noProof/>
                <w:webHidden/>
              </w:rPr>
              <w:fldChar w:fldCharType="begin"/>
            </w:r>
            <w:r>
              <w:rPr>
                <w:noProof/>
                <w:webHidden/>
              </w:rPr>
              <w:instrText xml:space="preserve"> PAGEREF _Toc182639078 \h </w:instrText>
            </w:r>
            <w:r>
              <w:rPr>
                <w:noProof/>
                <w:webHidden/>
              </w:rPr>
            </w:r>
            <w:r>
              <w:rPr>
                <w:noProof/>
                <w:webHidden/>
              </w:rPr>
              <w:fldChar w:fldCharType="separate"/>
            </w:r>
            <w:r w:rsidR="005D67B0">
              <w:rPr>
                <w:noProof/>
                <w:webHidden/>
              </w:rPr>
              <w:t>24</w:t>
            </w:r>
            <w:r>
              <w:rPr>
                <w:noProof/>
                <w:webHidden/>
              </w:rPr>
              <w:fldChar w:fldCharType="end"/>
            </w:r>
          </w:hyperlink>
        </w:p>
        <w:p w14:paraId="0DC1A9E2" w14:textId="6F6AE238"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9" w:history="1">
            <w:r w:rsidRPr="005D25D6">
              <w:rPr>
                <w:rStyle w:val="Hyperlink"/>
                <w:noProof/>
                <w:lang w:val="en-GB"/>
              </w:rPr>
              <w:t>Config file (only for experts)</w:t>
            </w:r>
            <w:r>
              <w:rPr>
                <w:noProof/>
                <w:webHidden/>
              </w:rPr>
              <w:tab/>
            </w:r>
            <w:r>
              <w:rPr>
                <w:noProof/>
                <w:webHidden/>
              </w:rPr>
              <w:fldChar w:fldCharType="begin"/>
            </w:r>
            <w:r>
              <w:rPr>
                <w:noProof/>
                <w:webHidden/>
              </w:rPr>
              <w:instrText xml:space="preserve"> PAGEREF _Toc182639079 \h </w:instrText>
            </w:r>
            <w:r>
              <w:rPr>
                <w:noProof/>
                <w:webHidden/>
              </w:rPr>
            </w:r>
            <w:r>
              <w:rPr>
                <w:noProof/>
                <w:webHidden/>
              </w:rPr>
              <w:fldChar w:fldCharType="separate"/>
            </w:r>
            <w:r w:rsidR="005D67B0">
              <w:rPr>
                <w:noProof/>
                <w:webHidden/>
              </w:rPr>
              <w:t>24</w:t>
            </w:r>
            <w:r>
              <w:rPr>
                <w:noProof/>
                <w:webHidden/>
              </w:rPr>
              <w:fldChar w:fldCharType="end"/>
            </w:r>
          </w:hyperlink>
        </w:p>
        <w:p w14:paraId="599F0CC1" w14:textId="1D3778A1"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0" w:history="1">
            <w:r w:rsidRPr="005D25D6">
              <w:rPr>
                <w:rStyle w:val="Hyperlink"/>
                <w:noProof/>
                <w:lang w:val="en-GB"/>
              </w:rPr>
              <w:t>Using a PBX in parallel</w:t>
            </w:r>
            <w:r>
              <w:rPr>
                <w:noProof/>
                <w:webHidden/>
              </w:rPr>
              <w:tab/>
            </w:r>
            <w:r>
              <w:rPr>
                <w:noProof/>
                <w:webHidden/>
              </w:rPr>
              <w:fldChar w:fldCharType="begin"/>
            </w:r>
            <w:r>
              <w:rPr>
                <w:noProof/>
                <w:webHidden/>
              </w:rPr>
              <w:instrText xml:space="preserve"> PAGEREF _Toc182639080 \h </w:instrText>
            </w:r>
            <w:r>
              <w:rPr>
                <w:noProof/>
                <w:webHidden/>
              </w:rPr>
            </w:r>
            <w:r>
              <w:rPr>
                <w:noProof/>
                <w:webHidden/>
              </w:rPr>
              <w:fldChar w:fldCharType="separate"/>
            </w:r>
            <w:r w:rsidR="005D67B0">
              <w:rPr>
                <w:noProof/>
                <w:webHidden/>
              </w:rPr>
              <w:t>25</w:t>
            </w:r>
            <w:r>
              <w:rPr>
                <w:noProof/>
                <w:webHidden/>
              </w:rPr>
              <w:fldChar w:fldCharType="end"/>
            </w:r>
          </w:hyperlink>
        </w:p>
        <w:p w14:paraId="45B93728" w14:textId="5F5F427B"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81" w:history="1">
            <w:r w:rsidRPr="005D25D6">
              <w:rPr>
                <w:rStyle w:val="Hyperlink"/>
                <w:noProof/>
                <w:lang w:val="en-GB"/>
              </w:rPr>
              <w:t>Attachments</w:t>
            </w:r>
            <w:r>
              <w:rPr>
                <w:noProof/>
                <w:webHidden/>
              </w:rPr>
              <w:tab/>
            </w:r>
            <w:r>
              <w:rPr>
                <w:noProof/>
                <w:webHidden/>
              </w:rPr>
              <w:fldChar w:fldCharType="begin"/>
            </w:r>
            <w:r>
              <w:rPr>
                <w:noProof/>
                <w:webHidden/>
              </w:rPr>
              <w:instrText xml:space="preserve"> PAGEREF _Toc182639081 \h </w:instrText>
            </w:r>
            <w:r>
              <w:rPr>
                <w:noProof/>
                <w:webHidden/>
              </w:rPr>
            </w:r>
            <w:r>
              <w:rPr>
                <w:noProof/>
                <w:webHidden/>
              </w:rPr>
              <w:fldChar w:fldCharType="separate"/>
            </w:r>
            <w:r w:rsidR="005D67B0">
              <w:rPr>
                <w:noProof/>
                <w:webHidden/>
              </w:rPr>
              <w:t>26</w:t>
            </w:r>
            <w:r>
              <w:rPr>
                <w:noProof/>
                <w:webHidden/>
              </w:rPr>
              <w:fldChar w:fldCharType="end"/>
            </w:r>
          </w:hyperlink>
        </w:p>
        <w:p w14:paraId="6D85DAB6" w14:textId="10B53DB2"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2" w:history="1">
            <w:r w:rsidRPr="005D25D6">
              <w:rPr>
                <w:rStyle w:val="Hyperlink"/>
                <w:noProof/>
                <w:lang w:val="en-GB"/>
              </w:rPr>
              <w:t>Google Sheets replication</w:t>
            </w:r>
            <w:r>
              <w:rPr>
                <w:noProof/>
                <w:webHidden/>
              </w:rPr>
              <w:tab/>
            </w:r>
            <w:r>
              <w:rPr>
                <w:noProof/>
                <w:webHidden/>
              </w:rPr>
              <w:fldChar w:fldCharType="begin"/>
            </w:r>
            <w:r>
              <w:rPr>
                <w:noProof/>
                <w:webHidden/>
              </w:rPr>
              <w:instrText xml:space="preserve"> PAGEREF _Toc182639082 \h </w:instrText>
            </w:r>
            <w:r>
              <w:rPr>
                <w:noProof/>
                <w:webHidden/>
              </w:rPr>
            </w:r>
            <w:r>
              <w:rPr>
                <w:noProof/>
                <w:webHidden/>
              </w:rPr>
              <w:fldChar w:fldCharType="separate"/>
            </w:r>
            <w:r w:rsidR="005D67B0">
              <w:rPr>
                <w:noProof/>
                <w:webHidden/>
              </w:rPr>
              <w:t>26</w:t>
            </w:r>
            <w:r>
              <w:rPr>
                <w:noProof/>
                <w:webHidden/>
              </w:rPr>
              <w:fldChar w:fldCharType="end"/>
            </w:r>
          </w:hyperlink>
        </w:p>
        <w:p w14:paraId="39C3E8D4" w14:textId="43246882"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6390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Downloads/AREDNstack-main/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639060"/>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639061"/>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IP Addr: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639062"/>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FD1252">
      <w:pPr>
        <w:pStyle w:val="Picture"/>
      </w:pPr>
      <w:r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7"/>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Txx.cfg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448B2DFB" w14:textId="5A180CCD" w:rsidR="00DA5C42" w:rsidRDefault="00DA5C42" w:rsidP="00DA5C42">
      <w:pPr>
        <w:pStyle w:val="berschrift3"/>
        <w:rPr>
          <w:lang w:val="en-GB"/>
        </w:rPr>
      </w:pPr>
      <w:r>
        <w:rPr>
          <w:lang w:val="en-GB"/>
        </w:rPr>
        <w:lastRenderedPageBreak/>
        <w:t>Checks (after reboot)</w:t>
      </w:r>
    </w:p>
    <w:p w14:paraId="093671CB" w14:textId="21F47A92" w:rsidR="00DA5C42" w:rsidRDefault="00DA5C42" w:rsidP="00DA5C42">
      <w:r w:rsidRPr="00DA5C42">
        <w:t>Are the fields in</w:t>
      </w:r>
      <w:r w:rsidRPr="00DA5C42">
        <w:t xml:space="preserve"> SIP Server </w:t>
      </w:r>
      <w:r w:rsidRPr="00DA5C42">
        <w:t>and your phone numer correct</w:t>
      </w:r>
      <w:r w:rsidRPr="00DA5C42">
        <w:t>?</w:t>
      </w:r>
      <w:r w:rsidRPr="00DA5C42">
        <w:br/>
      </w:r>
      <w:r>
        <w:rPr>
          <w:noProof/>
        </w:rPr>
        <w:drawing>
          <wp:inline distT="0" distB="0" distL="0" distR="0" wp14:anchorId="08B82170" wp14:editId="1AE76B01">
            <wp:extent cx="4251960" cy="3774182"/>
            <wp:effectExtent l="0" t="0" r="0" b="0"/>
            <wp:docPr id="18049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96" name=""/>
                    <pic:cNvPicPr/>
                  </pic:nvPicPr>
                  <pic:blipFill>
                    <a:blip r:embed="rId18">
                      <a:extLst>
                        <a:ext uri="{28A0092B-C50C-407E-A947-70E740481C1C}">
                          <a14:useLocalDpi xmlns:a14="http://schemas.microsoft.com/office/drawing/2010/main" val="0"/>
                        </a:ext>
                      </a:extLst>
                    </a:blip>
                    <a:stretch>
                      <a:fillRect/>
                    </a:stretch>
                  </pic:blipFill>
                  <pic:spPr>
                    <a:xfrm>
                      <a:off x="0" y="0"/>
                      <a:ext cx="4280716" cy="3799707"/>
                    </a:xfrm>
                    <a:prstGeom prst="rect">
                      <a:avLst/>
                    </a:prstGeom>
                  </pic:spPr>
                </pic:pic>
              </a:graphicData>
            </a:graphic>
          </wp:inline>
        </w:drawing>
      </w:r>
    </w:p>
    <w:p w14:paraId="6FE7E7EC" w14:textId="491C7148" w:rsidR="00DA5C42" w:rsidRDefault="00DA5C42" w:rsidP="00DA5C42">
      <w:r>
        <w:rPr>
          <w:lang w:val="en-GB"/>
        </w:rPr>
        <w:t>Check if your phone is enabled for IP telephony:</w:t>
      </w:r>
      <w:r>
        <w:rPr>
          <w:lang w:val="en-GB"/>
        </w:rPr>
        <w:br/>
      </w:r>
      <w:r>
        <w:rPr>
          <w:noProof/>
        </w:rPr>
        <w:drawing>
          <wp:inline distT="0" distB="0" distL="0" distR="0" wp14:anchorId="2EB9305D" wp14:editId="2BBFACAC">
            <wp:extent cx="4354830" cy="3322884"/>
            <wp:effectExtent l="0" t="0" r="7620" b="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2952" cy="3329081"/>
                    </a:xfrm>
                    <a:prstGeom prst="rect">
                      <a:avLst/>
                    </a:prstGeom>
                  </pic:spPr>
                </pic:pic>
              </a:graphicData>
            </a:graphic>
          </wp:inline>
        </w:drawing>
      </w:r>
    </w:p>
    <w:p w14:paraId="1546E900" w14:textId="6FA0FC14" w:rsidR="00727215" w:rsidRDefault="00DA5C42" w:rsidP="00DA5C42">
      <w:r>
        <w:lastRenderedPageBreak/>
        <w:t>G</w:t>
      </w:r>
      <w:r w:rsidR="00727215">
        <w:rPr>
          <w:lang w:val="en-GB"/>
        </w:rPr>
        <w:t xml:space="preserve">o to Directory </w:t>
      </w:r>
      <w:r w:rsidR="00727215" w:rsidRPr="007872A2">
        <w:rPr>
          <w:lang w:val="en-GB"/>
        </w:rPr>
        <w:sym w:font="Wingdings" w:char="F0E0"/>
      </w:r>
      <w:r w:rsidR="00727215">
        <w:rPr>
          <w:lang w:val="en-GB"/>
        </w:rPr>
        <w:t xml:space="preserve"> Remote Phone Book and check if the remote phone book screen looks like that:</w:t>
      </w:r>
      <w:r>
        <w:rPr>
          <w:lang w:val="en-GB"/>
        </w:rPr>
        <w:br/>
      </w:r>
      <w:r w:rsidR="0025449C">
        <w:rPr>
          <w:noProof/>
        </w:rPr>
        <w:drawing>
          <wp:inline distT="0" distB="0" distL="0" distR="0" wp14:anchorId="7847C364" wp14:editId="05A9A9DF">
            <wp:extent cx="4244559" cy="1770380"/>
            <wp:effectExtent l="0" t="0" r="3810" b="127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4256885" cy="1775521"/>
                    </a:xfrm>
                    <a:prstGeom prst="rect">
                      <a:avLst/>
                    </a:prstGeom>
                  </pic:spPr>
                </pic:pic>
              </a:graphicData>
            </a:graphic>
          </wp:inline>
        </w:drawing>
      </w:r>
    </w:p>
    <w:p w14:paraId="5C657313" w14:textId="719CC43C" w:rsidR="00727215" w:rsidRDefault="00727215" w:rsidP="00727215">
      <w:pPr>
        <w:rPr>
          <w:lang w:val="en-GB"/>
        </w:rPr>
      </w:pPr>
      <w:r>
        <w:rPr>
          <w:lang w:val="en-GB"/>
        </w:rPr>
        <w:t>The two phonebooks for copy-paste</w:t>
      </w:r>
      <w:r w:rsidR="00AC2AF7">
        <w:rPr>
          <w:lang w:val="en-GB"/>
        </w:rPr>
        <w:t xml:space="preserve"> (</w:t>
      </w:r>
      <w:r w:rsidR="00DA5C42" w:rsidRPr="00DA5C42">
        <w:rPr>
          <w:color w:val="FF0000"/>
          <w:lang w:val="en-GB"/>
        </w:rPr>
        <w:t xml:space="preserve">only </w:t>
      </w:r>
      <w:r w:rsidR="00AC2AF7" w:rsidRPr="00DA5C42">
        <w:rPr>
          <w:color w:val="FF0000"/>
          <w:lang w:val="en-GB"/>
        </w:rPr>
        <w:t>if they are not here</w:t>
      </w:r>
      <w:r w:rsidR="00AC2AF7">
        <w:rPr>
          <w:lang w:val="en-GB"/>
        </w:rPr>
        <w:t>)</w:t>
      </w:r>
      <w:r>
        <w:rPr>
          <w:lang w:val="en-GB"/>
        </w:rPr>
        <w:t>:</w:t>
      </w:r>
    </w:p>
    <w:p w14:paraId="1D0E12FC" w14:textId="431A56BF" w:rsidR="0025449C" w:rsidRDefault="0025449C" w:rsidP="00DA5C42">
      <w:bookmarkStart w:id="4" w:name="_Toc182639063"/>
      <w:bookmarkStart w:id="5" w:name="_Hlk171412430"/>
      <w:r>
        <w:t>Standard phone book</w:t>
      </w:r>
      <w:bookmarkEnd w:id="4"/>
      <w:r w:rsidR="00DA5C42">
        <w:t>:</w:t>
      </w:r>
    </w:p>
    <w:p w14:paraId="3E7C0EDB" w14:textId="51614FBF" w:rsidR="008D4B1A" w:rsidRDefault="0025449C" w:rsidP="001A3353">
      <w:hyperlink r:id="rId21" w:history="1">
        <w:r w:rsidRPr="00153A23">
          <w:rPr>
            <w:rStyle w:val="Hyperlink"/>
          </w:rPr>
          <w:t>http://localnode.local.mesh:8081/phonebook?format=PBX&amp;target=generic&amp;ia=true</w:t>
        </w:r>
      </w:hyperlink>
    </w:p>
    <w:p w14:paraId="394894C8" w14:textId="31341526"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xml:space="preserve">, and the SIP server </w:t>
      </w:r>
      <w:r w:rsidR="009D3B8E">
        <w:t xml:space="preserve">in the phonebook program </w:t>
      </w:r>
      <w:r>
        <w:t>automatically creates the mesh address for direct calling.</w:t>
      </w:r>
    </w:p>
    <w:p w14:paraId="1E584C73" w14:textId="7BBFA9FC" w:rsidR="0025449C" w:rsidRDefault="0025449C" w:rsidP="00DA5C42">
      <w:bookmarkStart w:id="6" w:name="_Toc182639064"/>
      <w:r>
        <w:t>Backup phonebook (with full mesh address)</w:t>
      </w:r>
      <w:bookmarkEnd w:id="6"/>
      <w:r w:rsidR="00DA5C42">
        <w:t>:</w:t>
      </w:r>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2" w:history="1">
        <w:r w:rsidRPr="00153A23">
          <w:rPr>
            <w:rStyle w:val="Hyperlink"/>
          </w:rPr>
          <w:t>http://localnode.local.mesh:8081/phonebook?format=direct&amp;target=generic&amp;ia=true</w:t>
        </w:r>
      </w:hyperlink>
    </w:p>
    <w:bookmarkEnd w:id="5"/>
    <w:p w14:paraId="2E2B86A8" w14:textId="2B07EF43"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w:t>
      </w:r>
      <w:r w:rsidR="00DA5C42">
        <w:rPr>
          <w:lang w:val="en-GB"/>
        </w:rPr>
        <w:t xml:space="preserve">Check or adjust </w:t>
      </w:r>
      <w:r w:rsidR="007872A2">
        <w:rPr>
          <w:lang w:val="en-GB"/>
        </w:rPr>
        <w:t>fields</w:t>
      </w:r>
      <w:r w:rsidR="00DA5C42">
        <w:rPr>
          <w:lang w:val="en-GB"/>
        </w:rPr>
        <w:t xml:space="preserve">. They should look like </w:t>
      </w:r>
      <w:r w:rsidR="007872A2">
        <w:rPr>
          <w:lang w:val="en-GB"/>
        </w:rPr>
        <w:t>that:</w:t>
      </w:r>
    </w:p>
    <w:p w14:paraId="51A2EAA9" w14:textId="77777777" w:rsidR="007872A2" w:rsidRDefault="007872A2" w:rsidP="00FD1252">
      <w:pPr>
        <w:pStyle w:val="Picture"/>
      </w:pPr>
      <w:r w:rsidRPr="007872A2">
        <w:rPr>
          <w:noProof/>
        </w:rPr>
        <w:drawing>
          <wp:inline distT="0" distB="0" distL="0" distR="0" wp14:anchorId="00D0AB4E" wp14:editId="50B1A048">
            <wp:extent cx="4030372" cy="2560320"/>
            <wp:effectExtent l="0" t="0" r="8255"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3"/>
                    <a:stretch>
                      <a:fillRect/>
                    </a:stretch>
                  </pic:blipFill>
                  <pic:spPr>
                    <a:xfrm>
                      <a:off x="0" y="0"/>
                      <a:ext cx="4039830" cy="25663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1B3EADAF" w:rsidR="00B56C3E" w:rsidRDefault="00344EBD" w:rsidP="001A3353">
      <w:pPr>
        <w:rPr>
          <w:lang w:val="en-GB"/>
        </w:rPr>
      </w:pPr>
      <w:r>
        <w:rPr>
          <w:lang w:val="en-GB"/>
        </w:rPr>
        <w:lastRenderedPageBreak/>
        <w:t xml:space="preserve">If your Mikrotik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7" w:name="_Toc182639065"/>
      <w:r w:rsidRPr="00170AF8">
        <w:lastRenderedPageBreak/>
        <w:t>Flash Mikrotik devices</w:t>
      </w:r>
      <w:bookmarkEnd w:id="7"/>
    </w:p>
    <w:p w14:paraId="32D7F513" w14:textId="77777777" w:rsidR="005E0F78" w:rsidRPr="00170AF8" w:rsidRDefault="005E0F78" w:rsidP="005E0F78">
      <w:pPr>
        <w:pStyle w:val="berschrift2"/>
      </w:pPr>
      <w:bookmarkStart w:id="8" w:name="_Toc182639066"/>
      <w:r>
        <w:t>P</w:t>
      </w:r>
      <w:r w:rsidRPr="00170AF8">
        <w:t>reparations</w:t>
      </w:r>
      <w:bookmarkEnd w:id="8"/>
    </w:p>
    <w:p w14:paraId="21E1A85B" w14:textId="7597EAD8" w:rsidR="005E0F78" w:rsidRDefault="005E0F78" w:rsidP="005E0F78">
      <w:pPr>
        <w:rPr>
          <w:color w:val="00B050"/>
        </w:rPr>
      </w:pPr>
      <w:r w:rsidRPr="00170AF8">
        <w:t xml:space="preserve">The small Mikrotik </w:t>
      </w:r>
      <w:r w:rsidR="00EF0A5F">
        <w:t>hap ac</w:t>
      </w:r>
      <w:r w:rsidR="00CC2046">
        <w:t>-lite</w:t>
      </w:r>
      <w:r w:rsidR="00C82C4F">
        <w:t>/ac3</w:t>
      </w:r>
      <w:r w:rsidR="00EF0A5F">
        <w:t xml:space="preserve"> </w:t>
      </w:r>
      <w:r w:rsidRPr="00170AF8">
        <w:t xml:space="preserve">box or square </w:t>
      </w:r>
      <w:r>
        <w:t>Access Point</w:t>
      </w:r>
      <w:r w:rsidR="00EF0A5F">
        <w:t>SXTsq</w:t>
      </w:r>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“s</w:t>
      </w:r>
      <w:r w:rsidRPr="00F30DFD">
        <w:t>ysupdate</w:t>
      </w:r>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4"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file file to rb.elf.</w:t>
      </w:r>
    </w:p>
    <w:p w14:paraId="5F726CF7" w14:textId="40B08544" w:rsidR="001F208A" w:rsidRDefault="001F208A" w:rsidP="001F208A">
      <w:r>
        <w:t xml:space="preserve">Download the </w:t>
      </w:r>
      <w:r w:rsidRPr="001F208A">
        <w:t>Tiny PXE Server</w:t>
      </w:r>
      <w:r>
        <w:t xml:space="preserve"> (</w:t>
      </w:r>
      <w:hyperlink r:id="rId25"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6"/>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r w:rsidRPr="00170AF8">
        <w:t xml:space="preserve">rb.elf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9" w:name="_Toc182639067"/>
      <w:r w:rsidRPr="00290CC8">
        <w:t>Change PC to a fix</w:t>
      </w:r>
      <w:r>
        <w:t>ed</w:t>
      </w:r>
      <w:r w:rsidRPr="00290CC8">
        <w:t xml:space="preserve"> IP address</w:t>
      </w:r>
      <w:bookmarkEnd w:id="9"/>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r w:rsidRPr="00D412D8">
        <w:rPr>
          <w:lang w:val="en-US"/>
        </w:rPr>
        <w:t>ncpa.cpl</w:t>
      </w:r>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8"/>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29"/>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0"/>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1"/>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2"/>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0" w:name="_Toc182639068"/>
      <w:r w:rsidRPr="00290CC8">
        <w:t xml:space="preserve">Flash </w:t>
      </w:r>
      <w:r w:rsidR="00F30DFD">
        <w:t>rb.</w:t>
      </w:r>
      <w:r>
        <w:t xml:space="preserve">elf to </w:t>
      </w:r>
      <w:r w:rsidRPr="00290CC8">
        <w:t>target device</w:t>
      </w:r>
      <w:bookmarkEnd w:id="10"/>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 xml:space="preserve">Start Tiny PXE Server (double click on the pxesrv.exe file in the «pxesrv»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3"/>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4"/>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Find and select rb.elf in the «Boot File» section. This file can be found in the «…\pxesrv\files» folder.</w:t>
      </w:r>
    </w:p>
    <w:p w14:paraId="2CE0CFD3" w14:textId="77777777" w:rsidR="005E0F78" w:rsidRDefault="005E0F78" w:rsidP="005E0F78">
      <w:r w:rsidRPr="00E536EC">
        <w:t xml:space="preserve">Uncheck </w:t>
      </w:r>
      <w:bookmarkStart w:id="11" w:name="_Hlk149643796"/>
      <w:r w:rsidRPr="00E536EC">
        <w:t>«Filename if user class...».</w:t>
      </w:r>
      <w:bookmarkEnd w:id="11"/>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5"/>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ReadFile:rb.elf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2" w:name="_Toc182639069"/>
      <w:bookmarkStart w:id="13" w:name="_Hlk182423443"/>
      <w:r w:rsidRPr="00777A81">
        <w:t>Flash AREDN Firmware</w:t>
      </w:r>
      <w:bookmarkEnd w:id="12"/>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6"/>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you can select the sysupgrade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7"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4" w:name="_Toc182639070"/>
      <w:r w:rsidRPr="00777A81">
        <w:t>Configure AREDN</w:t>
      </w:r>
      <w:bookmarkEnd w:id="14"/>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39"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5"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6" w:name="_Toc182639071"/>
      <w:r>
        <w:t>My recommended settings for the hap routers</w:t>
      </w:r>
      <w:r w:rsidR="000A2A9D">
        <w:t xml:space="preserve"> (for the moment)</w:t>
      </w:r>
      <w:bookmarkEnd w:id="16"/>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7" w:name="_Toc182639072"/>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7"/>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8" w:name="_Toc182639073"/>
      <w:bookmarkEnd w:id="15"/>
      <w:r w:rsidRPr="00F1526C">
        <w:t>Set up a tunnel to the AREDN network</w:t>
      </w:r>
      <w:bookmarkEnd w:id="18"/>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6"/>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Wireguard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r w:rsidRPr="00D412D8">
        <w:rPr>
          <w:lang w:val="en-US"/>
        </w:rPr>
        <w:t>PwD: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7"/>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The field “Tunnel server” is left blank for clients. Chose Wireguard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8"/>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9"/>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50"/>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19" w:name="_Toc182639074"/>
      <w:bookmarkEnd w:id="13"/>
      <w:r>
        <w:rPr>
          <w:lang w:val="en-GB"/>
        </w:rPr>
        <w:lastRenderedPageBreak/>
        <w:t xml:space="preserve">Install the </w:t>
      </w:r>
      <w:r w:rsidR="00940B79" w:rsidRPr="008465AE">
        <w:rPr>
          <w:lang w:val="en-GB"/>
        </w:rPr>
        <w:t>Phonebook</w:t>
      </w:r>
      <w:bookmarkEnd w:id="19"/>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SwissDigitalNetwork or, via Supernodes,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0" w:name="_Toc182639075"/>
      <w:r>
        <w:rPr>
          <w:lang w:val="en-GB"/>
        </w:rPr>
        <w:t>Principle of operation</w:t>
      </w:r>
      <w:bookmarkEnd w:id="20"/>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1" w:history="1">
        <w:r w:rsidRPr="00CB3268">
          <w:rPr>
            <w:rStyle w:val="Hyperlink"/>
            <w:rFonts w:ascii="Calibri" w:hAnsi="Calibri" w:cs="Calibri"/>
          </w:rPr>
          <w:t>178230@178230.local.mesh</w:t>
        </w:r>
      </w:hyperlink>
      <w:r>
        <w:rPr>
          <w:rFonts w:ascii="Calibri" w:hAnsi="Calibri" w:cs="Calibri"/>
        </w:rPr>
        <w:t>. I</w:t>
      </w:r>
      <w:r>
        <w:rPr>
          <w:lang w:val="en-GB"/>
        </w:rPr>
        <w:t xml:space="preserve">f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2"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xxx-yyyyyyy</w:t>
      </w:r>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r>
        <w:rPr>
          <w:lang w:val="en-GB"/>
        </w:rPr>
        <w:t>yyyyyyy: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6DE46739" w:rsidR="00B3719A" w:rsidRDefault="00B3719A" w:rsidP="005566F7">
      <w:pPr>
        <w:rPr>
          <w:lang w:val="en-GB"/>
        </w:rPr>
      </w:pPr>
      <w:r>
        <w:rPr>
          <w:lang w:val="en-GB"/>
        </w:rPr>
        <w:t xml:space="preserve">A global number in Switzerland starts </w:t>
      </w:r>
      <w:r w:rsidR="00F90AA8">
        <w:rPr>
          <w:lang w:val="en-GB"/>
        </w:rPr>
        <w:t xml:space="preserve">with 041 (e.g. 041441530). For your comfort, you only have to dial the short number (in Switzerland, 441530). The SIP server </w:t>
      </w:r>
      <w:r w:rsidR="009D3B8E">
        <w:rPr>
          <w:lang w:val="en-GB"/>
        </w:rPr>
        <w:t>in the phonebook program</w:t>
      </w:r>
      <w:r w:rsidR="00F90AA8">
        <w:rPr>
          <w:lang w:val="en-GB"/>
        </w:rPr>
        <w:t xml:space="preserve">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r w:rsidR="00EF4A52">
        <w:rPr>
          <w:lang w:val="en-GB"/>
        </w:rPr>
        <w:t>attachement</w:t>
      </w:r>
      <w:r>
        <w:rPr>
          <w:lang w:val="en-GB"/>
        </w:rPr>
        <w:t>.</w:t>
      </w:r>
    </w:p>
    <w:p w14:paraId="32762489" w14:textId="77777777" w:rsidR="00E71B6A" w:rsidRDefault="00E71B6A" w:rsidP="00E71B6A">
      <w:pPr>
        <w:pStyle w:val="berschrift2"/>
        <w:rPr>
          <w:lang w:val="en-GB"/>
        </w:rPr>
      </w:pPr>
      <w:bookmarkStart w:id="21" w:name="_Toc182639076"/>
      <w:bookmarkStart w:id="22" w:name="_Hlk150845296"/>
      <w:r>
        <w:rPr>
          <w:lang w:val="en-GB"/>
        </w:rPr>
        <w:t>Installation</w:t>
      </w:r>
      <w:bookmarkEnd w:id="21"/>
    </w:p>
    <w:p w14:paraId="3DAA9855" w14:textId="0A28697F" w:rsidR="002019D1" w:rsidRDefault="008D1488" w:rsidP="0017553A">
      <w:pPr>
        <w:rPr>
          <w:lang w:val="en-GB"/>
        </w:rPr>
      </w:pPr>
      <w:r>
        <w:rPr>
          <w:lang w:val="en-GB"/>
        </w:rPr>
        <w:t>Go to the releases page and open “Assets”:</w:t>
      </w:r>
    </w:p>
    <w:bookmarkStart w:id="23" w:name="_Hlk182638919"/>
    <w:bookmarkStart w:id="24" w:name="_Hlk170827070"/>
    <w:p w14:paraId="0267DE3A" w14:textId="65C4F81D" w:rsidR="00FD1252" w:rsidRPr="00282EAD" w:rsidRDefault="006E0027" w:rsidP="00FD1252">
      <w:pPr>
        <w:pStyle w:val="Code"/>
        <w:rPr>
          <w:lang w:val="en-GB"/>
        </w:rPr>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bookmarkEnd w:id="23"/>
    <w:p w14:paraId="6EDD3847" w14:textId="77777777" w:rsidR="00FD1252" w:rsidRPr="008D1488" w:rsidRDefault="00FD1252" w:rsidP="00FD1252">
      <w:pPr>
        <w:rPr>
          <w:lang w:val="en-GB"/>
        </w:rPr>
      </w:pPr>
    </w:p>
    <w:bookmarkEnd w:id="24"/>
    <w:p w14:paraId="5EA5E380" w14:textId="5A5AFF02" w:rsidR="0060019B" w:rsidRDefault="0060019B" w:rsidP="00FD1252">
      <w:pPr>
        <w:pStyle w:val="Picture"/>
      </w:pPr>
      <w:r>
        <w:t xml:space="preserve"> </w:t>
      </w:r>
      <w:r w:rsidR="00051ED6">
        <w:rPr>
          <w:noProof/>
        </w:rPr>
        <w:drawing>
          <wp:inline distT="0" distB="0" distL="0" distR="0" wp14:anchorId="6FF5E2BD" wp14:editId="6332B7BD">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r w:rsidR="00051ED6">
        <w:rPr>
          <w:lang w:val="en-GB"/>
        </w:rPr>
        <w:t>ipk</w:t>
      </w:r>
      <w:r>
        <w:rPr>
          <w:lang w:val="en-GB"/>
        </w:rPr>
        <w:t xml:space="preserve"> file (mips-24kc for the small hap lite and arm-cortex for the hap3). </w:t>
      </w:r>
      <w:r w:rsidR="00051ED6">
        <w:rPr>
          <w:lang w:val="en-GB"/>
        </w:rPr>
        <w:t>The ipk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4"/>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70384B14"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 xml:space="preserve">phone should connect to the </w:t>
      </w:r>
      <w:r w:rsidR="009D3B8E">
        <w:rPr>
          <w:lang w:val="en-GB"/>
        </w:rPr>
        <w:t>SIP</w:t>
      </w:r>
      <w:r>
        <w:rPr>
          <w:lang w:val="en-GB"/>
        </w:rPr>
        <w:t xml:space="preserve">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5" w:name="_Toc182639077"/>
      <w:bookmarkStart w:id="26" w:name="_Hlk165879272"/>
      <w:r>
        <w:rPr>
          <w:lang w:val="en-GB"/>
        </w:rPr>
        <w:t>Troubleshooting</w:t>
      </w:r>
      <w:r w:rsidR="0017553A">
        <w:rPr>
          <w:lang w:val="en-GB"/>
        </w:rPr>
        <w:t>:</w:t>
      </w:r>
      <w:bookmarkEnd w:id="25"/>
    </w:p>
    <w:p w14:paraId="027717AC" w14:textId="1DE8B676" w:rsidR="0017553A" w:rsidRDefault="004C0D7A" w:rsidP="0017553A">
      <w:pPr>
        <w:pStyle w:val="berschrift3"/>
        <w:rPr>
          <w:lang w:val="en-GB"/>
        </w:rPr>
      </w:pPr>
      <w:bookmarkStart w:id="27" w:name="_Toc182639078"/>
      <w:bookmarkStart w:id="28" w:name="_Hlk182425524"/>
      <w:bookmarkStart w:id="29" w:name="_Hlk165879305"/>
      <w:bookmarkEnd w:id="26"/>
      <w:r>
        <w:rPr>
          <w:lang w:val="en-GB"/>
        </w:rPr>
        <w:t>Is the phonebook downloaded?</w:t>
      </w:r>
      <w:bookmarkEnd w:id="27"/>
    </w:p>
    <w:bookmarkStart w:id="30"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6"/>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1" w:name="_Hlk171415399"/>
    <w:bookmarkEnd w:id="30"/>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7"/>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2" w:name="_Toc182639079"/>
      <w:bookmarkEnd w:id="28"/>
      <w:r>
        <w:rPr>
          <w:lang w:val="en-GB"/>
        </w:rPr>
        <w:t>Config file</w:t>
      </w:r>
      <w:r w:rsidR="00440554">
        <w:rPr>
          <w:lang w:val="en-GB"/>
        </w:rPr>
        <w:t xml:space="preserve"> (only for experts)</w:t>
      </w:r>
      <w:bookmarkEnd w:id="32"/>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3" w:name="_Hlk170827326"/>
      <w:r>
        <w:rPr>
          <w:lang w:val="en-GB"/>
        </w:rPr>
        <w:t>vi</w:t>
      </w:r>
      <w:r w:rsidRPr="00BB6BE8">
        <w:rPr>
          <w:lang w:val="en-US"/>
        </w:rPr>
        <w:t xml:space="preserve"> /etc/phonebook.conf</w:t>
      </w:r>
    </w:p>
    <w:bookmarkEnd w:id="33"/>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"pbx"</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"pbx,direct,combined"</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generic,yealink,cisco,snom</w:t>
      </w:r>
    </w:p>
    <w:p w14:paraId="1BF8039B" w14:textId="75D188B9" w:rsidR="00B050CE" w:rsidRDefault="00B050CE" w:rsidP="00B050CE">
      <w:pPr>
        <w:pStyle w:val="berschrift2"/>
        <w:rPr>
          <w:lang w:val="en-GB"/>
        </w:rPr>
      </w:pPr>
      <w:bookmarkStart w:id="34" w:name="_Toc182639080"/>
      <w:bookmarkEnd w:id="29"/>
      <w:bookmarkEnd w:id="31"/>
      <w:r>
        <w:rPr>
          <w:lang w:val="en-GB"/>
        </w:rPr>
        <w:t>Using a PBX in parallel</w:t>
      </w:r>
      <w:bookmarkEnd w:id="34"/>
    </w:p>
    <w:bookmarkEnd w:id="22"/>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77777777" w:rsidR="004C0D7A" w:rsidRDefault="004C0D7A" w:rsidP="00344EBD">
      <w:pPr>
        <w:rPr>
          <w:lang w:val="en-GB"/>
        </w:rPr>
      </w:pPr>
      <w:bookmarkStart w:id="35" w:name="_Hlk182425744"/>
    </w:p>
    <w:p w14:paraId="37B24B00" w14:textId="7E5DB857"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6" w:name="_Toc182639081"/>
      <w:bookmarkStart w:id="37" w:name="_Hlk171415970"/>
      <w:bookmarkEnd w:id="35"/>
      <w:r>
        <w:rPr>
          <w:lang w:val="en-GB"/>
        </w:rPr>
        <w:lastRenderedPageBreak/>
        <w:t>Attachments</w:t>
      </w:r>
      <w:bookmarkEnd w:id="36"/>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8" w:name="_Toc182639082"/>
      <w:r>
        <w:rPr>
          <w:lang w:val="en-GB"/>
        </w:rPr>
        <w:t xml:space="preserve">Google </w:t>
      </w:r>
      <w:r w:rsidR="00C15127">
        <w:rPr>
          <w:lang w:val="en-GB"/>
        </w:rPr>
        <w:t>S</w:t>
      </w:r>
      <w:r>
        <w:rPr>
          <w:lang w:val="en-GB"/>
        </w:rPr>
        <w:t>heets replication</w:t>
      </w:r>
      <w:bookmarkEnd w:id="38"/>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39" w:name="_Hlk171578249"/>
      <w:r w:rsidRPr="00607E92">
        <w:rPr>
          <w:lang w:val="en-US"/>
        </w:rPr>
        <w:t xml:space="preserve">vi </w:t>
      </w:r>
      <w:r w:rsidR="0018585F" w:rsidRPr="0018585F">
        <w:rPr>
          <w:lang w:val="en-US"/>
        </w:rPr>
        <w:t>/etc/cron.hourly</w:t>
      </w:r>
      <w:r w:rsidR="0018585F">
        <w:rPr>
          <w:lang w:val="en-US"/>
        </w:rPr>
        <w:t>/</w:t>
      </w:r>
      <w:r w:rsidRPr="00607E92">
        <w:rPr>
          <w:lang w:val="en-US"/>
        </w:rPr>
        <w:t>load_phonebook_from_google</w:t>
      </w:r>
    </w:p>
    <w:bookmarkEnd w:id="39"/>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40" w:name="_Hlk171490852"/>
      <w:r w:rsidRPr="00387A52">
        <w:rPr>
          <w:lang w:val="en-US"/>
        </w:rPr>
        <w:t>curl -L “https://docs.google.com/spreadsheets/d/e/2PACX-1vTZw1cwlV6pdFETvC-JnI0gPwKRwR0rBUc2XqX9V3LV1NfrB0zvhhWKmrYVS1eippbs91lMLfkeXj6-/pub?gid=0&amp;single=true&amp;output=csv” -o /www/filerepo/Phonebook/AREDN_PhonebookV2.csv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/www/filerepo/Phonebook/AREDN_Phonebook.csv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0"/>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/www/filerepo/Phonebook/AREDN_PhonebookV2.csv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/www/filerepo/Phonebook/AREDN_Phonebook.csv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/etc/phonebook.conf</w:t>
      </w:r>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8"/>
                    <a:stretch>
                      <a:fillRect/>
                    </a:stretch>
                  </pic:blipFill>
                  <pic:spPr>
                    <a:xfrm>
                      <a:off x="0" y="0"/>
                      <a:ext cx="3753002" cy="2562947"/>
                    </a:xfrm>
                    <a:prstGeom prst="rect">
                      <a:avLst/>
                    </a:prstGeom>
                  </pic:spPr>
                </pic:pic>
              </a:graphicData>
            </a:graphic>
          </wp:inline>
        </w:drawing>
      </w:r>
      <w:bookmarkEnd w:id="37"/>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6EA3"/>
    <w:rsid w:val="0009709E"/>
    <w:rsid w:val="000A2A9D"/>
    <w:rsid w:val="000B1DAE"/>
    <w:rsid w:val="000B4320"/>
    <w:rsid w:val="000C4E8F"/>
    <w:rsid w:val="000E6D3B"/>
    <w:rsid w:val="000F51D0"/>
    <w:rsid w:val="001365BF"/>
    <w:rsid w:val="00144A80"/>
    <w:rsid w:val="0017553A"/>
    <w:rsid w:val="0018585F"/>
    <w:rsid w:val="001A089A"/>
    <w:rsid w:val="001A3353"/>
    <w:rsid w:val="001B1C72"/>
    <w:rsid w:val="001B2F8A"/>
    <w:rsid w:val="001C573C"/>
    <w:rsid w:val="001D0BDE"/>
    <w:rsid w:val="001F208A"/>
    <w:rsid w:val="001F672A"/>
    <w:rsid w:val="002019D1"/>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E48FD"/>
    <w:rsid w:val="002F59FF"/>
    <w:rsid w:val="002F6969"/>
    <w:rsid w:val="00322BCF"/>
    <w:rsid w:val="00344EBD"/>
    <w:rsid w:val="00363BE1"/>
    <w:rsid w:val="003830CB"/>
    <w:rsid w:val="00387A52"/>
    <w:rsid w:val="003A3776"/>
    <w:rsid w:val="003B711D"/>
    <w:rsid w:val="003D40D7"/>
    <w:rsid w:val="003E3C28"/>
    <w:rsid w:val="003F6991"/>
    <w:rsid w:val="00421319"/>
    <w:rsid w:val="00440554"/>
    <w:rsid w:val="0044162F"/>
    <w:rsid w:val="0045692E"/>
    <w:rsid w:val="00466402"/>
    <w:rsid w:val="004800F1"/>
    <w:rsid w:val="004822C3"/>
    <w:rsid w:val="00487C83"/>
    <w:rsid w:val="004A15A4"/>
    <w:rsid w:val="004C0D7A"/>
    <w:rsid w:val="004F220F"/>
    <w:rsid w:val="004F2F74"/>
    <w:rsid w:val="005112C9"/>
    <w:rsid w:val="005207E4"/>
    <w:rsid w:val="00522017"/>
    <w:rsid w:val="00550670"/>
    <w:rsid w:val="005566F7"/>
    <w:rsid w:val="00564F43"/>
    <w:rsid w:val="00567FE8"/>
    <w:rsid w:val="005A5304"/>
    <w:rsid w:val="005A7951"/>
    <w:rsid w:val="005B1F0D"/>
    <w:rsid w:val="005D67B0"/>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3258"/>
    <w:rsid w:val="006E0027"/>
    <w:rsid w:val="006E3DD3"/>
    <w:rsid w:val="00727215"/>
    <w:rsid w:val="007367B4"/>
    <w:rsid w:val="007433BB"/>
    <w:rsid w:val="00750B01"/>
    <w:rsid w:val="007777AA"/>
    <w:rsid w:val="007872A2"/>
    <w:rsid w:val="00792E2A"/>
    <w:rsid w:val="00794809"/>
    <w:rsid w:val="007C2A6E"/>
    <w:rsid w:val="007E43EB"/>
    <w:rsid w:val="007F0E1A"/>
    <w:rsid w:val="007F1780"/>
    <w:rsid w:val="007F2A87"/>
    <w:rsid w:val="00814E6C"/>
    <w:rsid w:val="00841500"/>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B4C5D"/>
    <w:rsid w:val="009D3B8E"/>
    <w:rsid w:val="009E1126"/>
    <w:rsid w:val="00A0381D"/>
    <w:rsid w:val="00A11EF3"/>
    <w:rsid w:val="00A37910"/>
    <w:rsid w:val="00A5343B"/>
    <w:rsid w:val="00A866CF"/>
    <w:rsid w:val="00AA713A"/>
    <w:rsid w:val="00AB2F54"/>
    <w:rsid w:val="00AB576A"/>
    <w:rsid w:val="00AC2AF7"/>
    <w:rsid w:val="00AD0DCE"/>
    <w:rsid w:val="00AF7D40"/>
    <w:rsid w:val="00B00B3F"/>
    <w:rsid w:val="00B050CE"/>
    <w:rsid w:val="00B10052"/>
    <w:rsid w:val="00B129A8"/>
    <w:rsid w:val="00B2554F"/>
    <w:rsid w:val="00B3719A"/>
    <w:rsid w:val="00B47AED"/>
    <w:rsid w:val="00B5210A"/>
    <w:rsid w:val="00B56C3E"/>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5385"/>
    <w:rsid w:val="00D07668"/>
    <w:rsid w:val="00D13C67"/>
    <w:rsid w:val="00D15BF3"/>
    <w:rsid w:val="00D41A07"/>
    <w:rsid w:val="00D6761F"/>
    <w:rsid w:val="00D925AD"/>
    <w:rsid w:val="00DA5C42"/>
    <w:rsid w:val="00DB6442"/>
    <w:rsid w:val="00DC35CF"/>
    <w:rsid w:val="00DD3B70"/>
    <w:rsid w:val="00DE2EF4"/>
    <w:rsid w:val="00E03BB6"/>
    <w:rsid w:val="00E11255"/>
    <w:rsid w:val="00E12CD2"/>
    <w:rsid w:val="00E614CE"/>
    <w:rsid w:val="00E6203C"/>
    <w:rsid w:val="00E71B6A"/>
    <w:rsid w:val="00E763F7"/>
    <w:rsid w:val="00E80640"/>
    <w:rsid w:val="00E97F92"/>
    <w:rsid w:val="00EA2BD4"/>
    <w:rsid w:val="00EB675C"/>
    <w:rsid w:val="00EC0839"/>
    <w:rsid w:val="00EC1BC6"/>
    <w:rsid w:val="00EF0A5F"/>
    <w:rsid w:val="00EF4A52"/>
    <w:rsid w:val="00EF6748"/>
    <w:rsid w:val="00F2326A"/>
    <w:rsid w:val="00F24DDD"/>
    <w:rsid w:val="00F27FDB"/>
    <w:rsid w:val="00F30DFD"/>
    <w:rsid w:val="00F34CCC"/>
    <w:rsid w:val="00F4505B"/>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localnode.local.mesh" TargetMode="External"/><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rwan.labalec.fr/tinypxeserver/pxesrv.zip"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hyperlink" Target="https://bitbucket.org/phjounin/tftpd64/downloads/" TargetMode="External"/><Relationship Id="rId24" Type="http://schemas.openxmlformats.org/officeDocument/2006/relationships/hyperlink" Target="https://downloads.arednmesh.org/afs/www/" TargetMode="External"/><Relationship Id="rId32" Type="http://schemas.openxmlformats.org/officeDocument/2006/relationships/image" Target="media/image21.png"/><Relationship Id="rId37" Type="http://schemas.openxmlformats.org/officeDocument/2006/relationships/hyperlink" Target="http://192.168.1.1"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docs.google.com/spreadsheets/d/1g33BHSXMC8T4Cmfz_Zq-XxtPP17dtEBexF2i4KKe_Mc/edit?usp=shari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localnode.local.mesh:8081/phonebook?format=direct&amp;target=generic&amp;ia=tru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mailto:178230@178230.local.mesh"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27</Pages>
  <Words>2713</Words>
  <Characters>14549</Characters>
  <Application>Microsoft Office Word</Application>
  <DocSecurity>0</DocSecurity>
  <Lines>367</Lines>
  <Paragraphs>216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13</cp:revision>
  <cp:lastPrinted>2024-11-17T08:29:00Z</cp:lastPrinted>
  <dcterms:created xsi:type="dcterms:W3CDTF">2024-11-13T17:01:00Z</dcterms:created>
  <dcterms:modified xsi:type="dcterms:W3CDTF">2024-11-17T08:58:00Z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