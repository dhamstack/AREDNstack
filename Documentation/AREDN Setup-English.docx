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36C1AF" w14:textId="77777777" w:rsidR="006A7911" w:rsidRDefault="006A7911" w:rsidP="00940B79">
      <w:pPr>
        <w:pStyle w:val="Titel"/>
      </w:pPr>
    </w:p>
    <w:p w14:paraId="3256A9D1" w14:textId="77777777" w:rsidR="006A7911" w:rsidRDefault="006A7911" w:rsidP="00940B79">
      <w:pPr>
        <w:pStyle w:val="Titel"/>
      </w:pPr>
    </w:p>
    <w:p w14:paraId="1C17B28A" w14:textId="77777777" w:rsidR="006A7911" w:rsidRDefault="006A7911" w:rsidP="00940B79">
      <w:pPr>
        <w:pStyle w:val="Titel"/>
      </w:pPr>
    </w:p>
    <w:p w14:paraId="470DE191" w14:textId="77777777" w:rsidR="006A7911" w:rsidRDefault="006A7911" w:rsidP="00940B79">
      <w:pPr>
        <w:pStyle w:val="Titel"/>
      </w:pPr>
    </w:p>
    <w:p w14:paraId="7FFE8E62" w14:textId="77777777" w:rsidR="006A7911" w:rsidRDefault="006A7911" w:rsidP="00940B79">
      <w:pPr>
        <w:pStyle w:val="Titel"/>
      </w:pPr>
    </w:p>
    <w:p w14:paraId="2DD54FCE" w14:textId="7A934D04" w:rsidR="00DC35CF" w:rsidRPr="006A7911" w:rsidRDefault="00940B79" w:rsidP="006A7911">
      <w:pPr>
        <w:pStyle w:val="Titel"/>
        <w:jc w:val="center"/>
        <w:rPr>
          <w:sz w:val="144"/>
          <w:szCs w:val="144"/>
        </w:rPr>
      </w:pPr>
      <w:r w:rsidRPr="006A7911">
        <w:rPr>
          <w:sz w:val="144"/>
          <w:szCs w:val="144"/>
        </w:rPr>
        <w:t>AREDN Setup</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11436F1B"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A11EF3">
        <w:rPr>
          <w:sz w:val="28"/>
          <w:szCs w:val="28"/>
        </w:rPr>
        <w:t>16</w:t>
      </w:r>
      <w:r>
        <w:rPr>
          <w:sz w:val="28"/>
          <w:szCs w:val="28"/>
        </w:rPr>
        <w:t>.</w:t>
      </w:r>
      <w:r w:rsidR="00A11EF3">
        <w:rPr>
          <w:sz w:val="28"/>
          <w:szCs w:val="28"/>
        </w:rPr>
        <w:t>4</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79825BBA" w14:textId="60070BEB" w:rsidR="00E614CE"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64196487" w:history="1">
            <w:r w:rsidR="00E614CE" w:rsidRPr="00167FAA">
              <w:rPr>
                <w:rStyle w:val="Hyperlink"/>
                <w:noProof/>
                <w:lang w:val="en-GB"/>
              </w:rPr>
              <w:t>Preparation</w:t>
            </w:r>
            <w:r w:rsidR="00E614CE">
              <w:rPr>
                <w:noProof/>
                <w:webHidden/>
              </w:rPr>
              <w:tab/>
            </w:r>
            <w:r w:rsidR="00E614CE">
              <w:rPr>
                <w:noProof/>
                <w:webHidden/>
              </w:rPr>
              <w:fldChar w:fldCharType="begin"/>
            </w:r>
            <w:r w:rsidR="00E614CE">
              <w:rPr>
                <w:noProof/>
                <w:webHidden/>
              </w:rPr>
              <w:instrText xml:space="preserve"> PAGEREF _Toc164196487 \h </w:instrText>
            </w:r>
            <w:r w:rsidR="00E614CE">
              <w:rPr>
                <w:noProof/>
                <w:webHidden/>
              </w:rPr>
            </w:r>
            <w:r w:rsidR="00E614CE">
              <w:rPr>
                <w:noProof/>
                <w:webHidden/>
              </w:rPr>
              <w:fldChar w:fldCharType="separate"/>
            </w:r>
            <w:r w:rsidR="00B10052">
              <w:rPr>
                <w:noProof/>
                <w:webHidden/>
              </w:rPr>
              <w:t>3</w:t>
            </w:r>
            <w:r w:rsidR="00E614CE">
              <w:rPr>
                <w:noProof/>
                <w:webHidden/>
              </w:rPr>
              <w:fldChar w:fldCharType="end"/>
            </w:r>
          </w:hyperlink>
        </w:p>
        <w:p w14:paraId="1905F452" w14:textId="53664A41" w:rsidR="00E614CE" w:rsidRDefault="00000000">
          <w:pPr>
            <w:pStyle w:val="Verzeichnis1"/>
            <w:tabs>
              <w:tab w:val="right" w:leader="dot" w:pos="9350"/>
            </w:tabs>
            <w:rPr>
              <w:rFonts w:eastAsiaTheme="minorEastAsia"/>
              <w:noProof/>
              <w:kern w:val="2"/>
              <w:lang w:val="en-CH" w:eastAsia="en-CH"/>
              <w14:ligatures w14:val="standardContextual"/>
            </w:rPr>
          </w:pPr>
          <w:hyperlink w:anchor="_Toc164196488" w:history="1">
            <w:r w:rsidR="00E614CE" w:rsidRPr="00167FAA">
              <w:rPr>
                <w:rStyle w:val="Hyperlink"/>
                <w:noProof/>
                <w:lang w:val="en-GB"/>
              </w:rPr>
              <w:t>Yealink Phones</w:t>
            </w:r>
            <w:r w:rsidR="00E614CE">
              <w:rPr>
                <w:noProof/>
                <w:webHidden/>
              </w:rPr>
              <w:tab/>
            </w:r>
            <w:r w:rsidR="00E614CE">
              <w:rPr>
                <w:noProof/>
                <w:webHidden/>
              </w:rPr>
              <w:fldChar w:fldCharType="begin"/>
            </w:r>
            <w:r w:rsidR="00E614CE">
              <w:rPr>
                <w:noProof/>
                <w:webHidden/>
              </w:rPr>
              <w:instrText xml:space="preserve"> PAGEREF _Toc164196488 \h </w:instrText>
            </w:r>
            <w:r w:rsidR="00E614CE">
              <w:rPr>
                <w:noProof/>
                <w:webHidden/>
              </w:rPr>
            </w:r>
            <w:r w:rsidR="00E614CE">
              <w:rPr>
                <w:noProof/>
                <w:webHidden/>
              </w:rPr>
              <w:fldChar w:fldCharType="separate"/>
            </w:r>
            <w:r w:rsidR="00B10052">
              <w:rPr>
                <w:noProof/>
                <w:webHidden/>
              </w:rPr>
              <w:t>5</w:t>
            </w:r>
            <w:r w:rsidR="00E614CE">
              <w:rPr>
                <w:noProof/>
                <w:webHidden/>
              </w:rPr>
              <w:fldChar w:fldCharType="end"/>
            </w:r>
          </w:hyperlink>
        </w:p>
        <w:p w14:paraId="147AAA1C" w14:textId="01A0F4F9"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89" w:history="1">
            <w:r w:rsidR="00E614CE" w:rsidRPr="00167FAA">
              <w:rPr>
                <w:rStyle w:val="Hyperlink"/>
                <w:noProof/>
                <w:lang w:val="en-GB"/>
              </w:rPr>
              <w:t>Flash the Phone</w:t>
            </w:r>
            <w:r w:rsidR="00E614CE">
              <w:rPr>
                <w:noProof/>
                <w:webHidden/>
              </w:rPr>
              <w:tab/>
            </w:r>
            <w:r w:rsidR="00E614CE">
              <w:rPr>
                <w:noProof/>
                <w:webHidden/>
              </w:rPr>
              <w:fldChar w:fldCharType="begin"/>
            </w:r>
            <w:r w:rsidR="00E614CE">
              <w:rPr>
                <w:noProof/>
                <w:webHidden/>
              </w:rPr>
              <w:instrText xml:space="preserve"> PAGEREF _Toc164196489 \h </w:instrText>
            </w:r>
            <w:r w:rsidR="00E614CE">
              <w:rPr>
                <w:noProof/>
                <w:webHidden/>
              </w:rPr>
            </w:r>
            <w:r w:rsidR="00E614CE">
              <w:rPr>
                <w:noProof/>
                <w:webHidden/>
              </w:rPr>
              <w:fldChar w:fldCharType="separate"/>
            </w:r>
            <w:r w:rsidR="00B10052">
              <w:rPr>
                <w:noProof/>
                <w:webHidden/>
              </w:rPr>
              <w:t>5</w:t>
            </w:r>
            <w:r w:rsidR="00E614CE">
              <w:rPr>
                <w:noProof/>
                <w:webHidden/>
              </w:rPr>
              <w:fldChar w:fldCharType="end"/>
            </w:r>
          </w:hyperlink>
        </w:p>
        <w:p w14:paraId="40DCB01D" w14:textId="10CFC7CF"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0" w:history="1">
            <w:r w:rsidR="00E614CE" w:rsidRPr="00167FAA">
              <w:rPr>
                <w:rStyle w:val="Hyperlink"/>
                <w:noProof/>
                <w:lang w:val="en-GB"/>
              </w:rPr>
              <w:t>Phone Setup</w:t>
            </w:r>
            <w:r w:rsidR="00E614CE">
              <w:rPr>
                <w:noProof/>
                <w:webHidden/>
              </w:rPr>
              <w:tab/>
            </w:r>
            <w:r w:rsidR="00E614CE">
              <w:rPr>
                <w:noProof/>
                <w:webHidden/>
              </w:rPr>
              <w:fldChar w:fldCharType="begin"/>
            </w:r>
            <w:r w:rsidR="00E614CE">
              <w:rPr>
                <w:noProof/>
                <w:webHidden/>
              </w:rPr>
              <w:instrText xml:space="preserve"> PAGEREF _Toc164196490 \h </w:instrText>
            </w:r>
            <w:r w:rsidR="00E614CE">
              <w:rPr>
                <w:noProof/>
                <w:webHidden/>
              </w:rPr>
            </w:r>
            <w:r w:rsidR="00E614CE">
              <w:rPr>
                <w:noProof/>
                <w:webHidden/>
              </w:rPr>
              <w:fldChar w:fldCharType="separate"/>
            </w:r>
            <w:r w:rsidR="00B10052">
              <w:rPr>
                <w:noProof/>
                <w:webHidden/>
              </w:rPr>
              <w:t>6</w:t>
            </w:r>
            <w:r w:rsidR="00E614CE">
              <w:rPr>
                <w:noProof/>
                <w:webHidden/>
              </w:rPr>
              <w:fldChar w:fldCharType="end"/>
            </w:r>
          </w:hyperlink>
        </w:p>
        <w:p w14:paraId="6D5D2E5C" w14:textId="0CA14057" w:rsidR="00E614CE" w:rsidRDefault="00000000">
          <w:pPr>
            <w:pStyle w:val="Verzeichnis1"/>
            <w:tabs>
              <w:tab w:val="right" w:leader="dot" w:pos="9350"/>
            </w:tabs>
            <w:rPr>
              <w:rFonts w:eastAsiaTheme="minorEastAsia"/>
              <w:noProof/>
              <w:kern w:val="2"/>
              <w:lang w:val="en-CH" w:eastAsia="en-CH"/>
              <w14:ligatures w14:val="standardContextual"/>
            </w:rPr>
          </w:pPr>
          <w:hyperlink w:anchor="_Toc164196491" w:history="1">
            <w:r w:rsidR="00E614CE" w:rsidRPr="00167FAA">
              <w:rPr>
                <w:rStyle w:val="Hyperlink"/>
                <w:noProof/>
              </w:rPr>
              <w:t>Flash Mikrotik devices</w:t>
            </w:r>
            <w:r w:rsidR="00E614CE">
              <w:rPr>
                <w:noProof/>
                <w:webHidden/>
              </w:rPr>
              <w:tab/>
            </w:r>
            <w:r w:rsidR="00E614CE">
              <w:rPr>
                <w:noProof/>
                <w:webHidden/>
              </w:rPr>
              <w:fldChar w:fldCharType="begin"/>
            </w:r>
            <w:r w:rsidR="00E614CE">
              <w:rPr>
                <w:noProof/>
                <w:webHidden/>
              </w:rPr>
              <w:instrText xml:space="preserve"> PAGEREF _Toc164196491 \h </w:instrText>
            </w:r>
            <w:r w:rsidR="00E614CE">
              <w:rPr>
                <w:noProof/>
                <w:webHidden/>
              </w:rPr>
            </w:r>
            <w:r w:rsidR="00E614CE">
              <w:rPr>
                <w:noProof/>
                <w:webHidden/>
              </w:rPr>
              <w:fldChar w:fldCharType="separate"/>
            </w:r>
            <w:r w:rsidR="00B10052">
              <w:rPr>
                <w:noProof/>
                <w:webHidden/>
              </w:rPr>
              <w:t>11</w:t>
            </w:r>
            <w:r w:rsidR="00E614CE">
              <w:rPr>
                <w:noProof/>
                <w:webHidden/>
              </w:rPr>
              <w:fldChar w:fldCharType="end"/>
            </w:r>
          </w:hyperlink>
        </w:p>
        <w:p w14:paraId="2AC879DB" w14:textId="7FCC8845"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2" w:history="1">
            <w:r w:rsidR="00E614CE" w:rsidRPr="00167FAA">
              <w:rPr>
                <w:rStyle w:val="Hyperlink"/>
                <w:noProof/>
              </w:rPr>
              <w:t>Preparations</w:t>
            </w:r>
            <w:r w:rsidR="00E614CE">
              <w:rPr>
                <w:noProof/>
                <w:webHidden/>
              </w:rPr>
              <w:tab/>
            </w:r>
            <w:r w:rsidR="00E614CE">
              <w:rPr>
                <w:noProof/>
                <w:webHidden/>
              </w:rPr>
              <w:fldChar w:fldCharType="begin"/>
            </w:r>
            <w:r w:rsidR="00E614CE">
              <w:rPr>
                <w:noProof/>
                <w:webHidden/>
              </w:rPr>
              <w:instrText xml:space="preserve"> PAGEREF _Toc164196492 \h </w:instrText>
            </w:r>
            <w:r w:rsidR="00E614CE">
              <w:rPr>
                <w:noProof/>
                <w:webHidden/>
              </w:rPr>
            </w:r>
            <w:r w:rsidR="00E614CE">
              <w:rPr>
                <w:noProof/>
                <w:webHidden/>
              </w:rPr>
              <w:fldChar w:fldCharType="separate"/>
            </w:r>
            <w:r w:rsidR="00B10052">
              <w:rPr>
                <w:noProof/>
                <w:webHidden/>
              </w:rPr>
              <w:t>11</w:t>
            </w:r>
            <w:r w:rsidR="00E614CE">
              <w:rPr>
                <w:noProof/>
                <w:webHidden/>
              </w:rPr>
              <w:fldChar w:fldCharType="end"/>
            </w:r>
          </w:hyperlink>
        </w:p>
        <w:p w14:paraId="67F798E7" w14:textId="3ADD8BE1"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3" w:history="1">
            <w:r w:rsidR="00E614CE" w:rsidRPr="00167FAA">
              <w:rPr>
                <w:rStyle w:val="Hyperlink"/>
                <w:noProof/>
              </w:rPr>
              <w:t>Change PC to a fixed IP address</w:t>
            </w:r>
            <w:r w:rsidR="00E614CE">
              <w:rPr>
                <w:noProof/>
                <w:webHidden/>
              </w:rPr>
              <w:tab/>
            </w:r>
            <w:r w:rsidR="00E614CE">
              <w:rPr>
                <w:noProof/>
                <w:webHidden/>
              </w:rPr>
              <w:fldChar w:fldCharType="begin"/>
            </w:r>
            <w:r w:rsidR="00E614CE">
              <w:rPr>
                <w:noProof/>
                <w:webHidden/>
              </w:rPr>
              <w:instrText xml:space="preserve"> PAGEREF _Toc164196493 \h </w:instrText>
            </w:r>
            <w:r w:rsidR="00E614CE">
              <w:rPr>
                <w:noProof/>
                <w:webHidden/>
              </w:rPr>
            </w:r>
            <w:r w:rsidR="00E614CE">
              <w:rPr>
                <w:noProof/>
                <w:webHidden/>
              </w:rPr>
              <w:fldChar w:fldCharType="separate"/>
            </w:r>
            <w:r w:rsidR="00B10052">
              <w:rPr>
                <w:noProof/>
                <w:webHidden/>
              </w:rPr>
              <w:t>12</w:t>
            </w:r>
            <w:r w:rsidR="00E614CE">
              <w:rPr>
                <w:noProof/>
                <w:webHidden/>
              </w:rPr>
              <w:fldChar w:fldCharType="end"/>
            </w:r>
          </w:hyperlink>
        </w:p>
        <w:p w14:paraId="20B1C7A9" w14:textId="611C2FD3"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4" w:history="1">
            <w:r w:rsidR="00E614CE" w:rsidRPr="00167FAA">
              <w:rPr>
                <w:rStyle w:val="Hyperlink"/>
                <w:noProof/>
              </w:rPr>
              <w:t>Flash elf file to target device</w:t>
            </w:r>
            <w:r w:rsidR="00E614CE">
              <w:rPr>
                <w:noProof/>
                <w:webHidden/>
              </w:rPr>
              <w:tab/>
            </w:r>
            <w:r w:rsidR="00E614CE">
              <w:rPr>
                <w:noProof/>
                <w:webHidden/>
              </w:rPr>
              <w:fldChar w:fldCharType="begin"/>
            </w:r>
            <w:r w:rsidR="00E614CE">
              <w:rPr>
                <w:noProof/>
                <w:webHidden/>
              </w:rPr>
              <w:instrText xml:space="preserve"> PAGEREF _Toc164196494 \h </w:instrText>
            </w:r>
            <w:r w:rsidR="00E614CE">
              <w:rPr>
                <w:noProof/>
                <w:webHidden/>
              </w:rPr>
            </w:r>
            <w:r w:rsidR="00E614CE">
              <w:rPr>
                <w:noProof/>
                <w:webHidden/>
              </w:rPr>
              <w:fldChar w:fldCharType="separate"/>
            </w:r>
            <w:r w:rsidR="00B10052">
              <w:rPr>
                <w:noProof/>
                <w:webHidden/>
              </w:rPr>
              <w:t>14</w:t>
            </w:r>
            <w:r w:rsidR="00E614CE">
              <w:rPr>
                <w:noProof/>
                <w:webHidden/>
              </w:rPr>
              <w:fldChar w:fldCharType="end"/>
            </w:r>
          </w:hyperlink>
        </w:p>
        <w:p w14:paraId="5F456DE4" w14:textId="34B43DE2"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5" w:history="1">
            <w:r w:rsidR="00E614CE" w:rsidRPr="00167FAA">
              <w:rPr>
                <w:rStyle w:val="Hyperlink"/>
                <w:noProof/>
              </w:rPr>
              <w:t>Flash AREDN Firmware</w:t>
            </w:r>
            <w:r w:rsidR="00E614CE">
              <w:rPr>
                <w:noProof/>
                <w:webHidden/>
              </w:rPr>
              <w:tab/>
            </w:r>
            <w:r w:rsidR="00E614CE">
              <w:rPr>
                <w:noProof/>
                <w:webHidden/>
              </w:rPr>
              <w:fldChar w:fldCharType="begin"/>
            </w:r>
            <w:r w:rsidR="00E614CE">
              <w:rPr>
                <w:noProof/>
                <w:webHidden/>
              </w:rPr>
              <w:instrText xml:space="preserve"> PAGEREF _Toc164196495 \h </w:instrText>
            </w:r>
            <w:r w:rsidR="00E614CE">
              <w:rPr>
                <w:noProof/>
                <w:webHidden/>
              </w:rPr>
            </w:r>
            <w:r w:rsidR="00E614CE">
              <w:rPr>
                <w:noProof/>
                <w:webHidden/>
              </w:rPr>
              <w:fldChar w:fldCharType="separate"/>
            </w:r>
            <w:r w:rsidR="00B10052">
              <w:rPr>
                <w:noProof/>
                <w:webHidden/>
              </w:rPr>
              <w:t>16</w:t>
            </w:r>
            <w:r w:rsidR="00E614CE">
              <w:rPr>
                <w:noProof/>
                <w:webHidden/>
              </w:rPr>
              <w:fldChar w:fldCharType="end"/>
            </w:r>
          </w:hyperlink>
        </w:p>
        <w:p w14:paraId="0595B952" w14:textId="5F59354D"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6" w:history="1">
            <w:r w:rsidR="00E614CE" w:rsidRPr="00167FAA">
              <w:rPr>
                <w:rStyle w:val="Hyperlink"/>
                <w:noProof/>
              </w:rPr>
              <w:t>Configure AREDN</w:t>
            </w:r>
            <w:r w:rsidR="00E614CE">
              <w:rPr>
                <w:noProof/>
                <w:webHidden/>
              </w:rPr>
              <w:tab/>
            </w:r>
            <w:r w:rsidR="00E614CE">
              <w:rPr>
                <w:noProof/>
                <w:webHidden/>
              </w:rPr>
              <w:fldChar w:fldCharType="begin"/>
            </w:r>
            <w:r w:rsidR="00E614CE">
              <w:rPr>
                <w:noProof/>
                <w:webHidden/>
              </w:rPr>
              <w:instrText xml:space="preserve"> PAGEREF _Toc164196496 \h </w:instrText>
            </w:r>
            <w:r w:rsidR="00E614CE">
              <w:rPr>
                <w:noProof/>
                <w:webHidden/>
              </w:rPr>
            </w:r>
            <w:r w:rsidR="00E614CE">
              <w:rPr>
                <w:noProof/>
                <w:webHidden/>
              </w:rPr>
              <w:fldChar w:fldCharType="separate"/>
            </w:r>
            <w:r w:rsidR="00B10052">
              <w:rPr>
                <w:noProof/>
                <w:webHidden/>
              </w:rPr>
              <w:t>17</w:t>
            </w:r>
            <w:r w:rsidR="00E614CE">
              <w:rPr>
                <w:noProof/>
                <w:webHidden/>
              </w:rPr>
              <w:fldChar w:fldCharType="end"/>
            </w:r>
          </w:hyperlink>
        </w:p>
        <w:p w14:paraId="5BF32B12" w14:textId="561C45C7"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7" w:history="1">
            <w:r w:rsidR="00E614CE" w:rsidRPr="00167FAA">
              <w:rPr>
                <w:rStyle w:val="Hyperlink"/>
                <w:rFonts w:eastAsia="Arial Unicode MS"/>
                <w:noProof/>
              </w:rPr>
              <w:t>Make your telephone visible tot he network</w:t>
            </w:r>
            <w:r w:rsidR="00E614CE">
              <w:rPr>
                <w:noProof/>
                <w:webHidden/>
              </w:rPr>
              <w:tab/>
            </w:r>
            <w:r w:rsidR="00E614CE">
              <w:rPr>
                <w:noProof/>
                <w:webHidden/>
              </w:rPr>
              <w:fldChar w:fldCharType="begin"/>
            </w:r>
            <w:r w:rsidR="00E614CE">
              <w:rPr>
                <w:noProof/>
                <w:webHidden/>
              </w:rPr>
              <w:instrText xml:space="preserve"> PAGEREF _Toc164196497 \h </w:instrText>
            </w:r>
            <w:r w:rsidR="00E614CE">
              <w:rPr>
                <w:noProof/>
                <w:webHidden/>
              </w:rPr>
            </w:r>
            <w:r w:rsidR="00E614CE">
              <w:rPr>
                <w:noProof/>
                <w:webHidden/>
              </w:rPr>
              <w:fldChar w:fldCharType="separate"/>
            </w:r>
            <w:r w:rsidR="00B10052">
              <w:rPr>
                <w:noProof/>
                <w:webHidden/>
              </w:rPr>
              <w:t>18</w:t>
            </w:r>
            <w:r w:rsidR="00E614CE">
              <w:rPr>
                <w:noProof/>
                <w:webHidden/>
              </w:rPr>
              <w:fldChar w:fldCharType="end"/>
            </w:r>
          </w:hyperlink>
        </w:p>
        <w:p w14:paraId="1AC838CB" w14:textId="4953E3F3"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498" w:history="1">
            <w:r w:rsidR="00E614CE" w:rsidRPr="00167FAA">
              <w:rPr>
                <w:rStyle w:val="Hyperlink"/>
                <w:noProof/>
              </w:rPr>
              <w:t>Set up a tunnel to the AREDN network</w:t>
            </w:r>
            <w:r w:rsidR="00E614CE">
              <w:rPr>
                <w:noProof/>
                <w:webHidden/>
              </w:rPr>
              <w:tab/>
            </w:r>
            <w:r w:rsidR="00E614CE">
              <w:rPr>
                <w:noProof/>
                <w:webHidden/>
              </w:rPr>
              <w:fldChar w:fldCharType="begin"/>
            </w:r>
            <w:r w:rsidR="00E614CE">
              <w:rPr>
                <w:noProof/>
                <w:webHidden/>
              </w:rPr>
              <w:instrText xml:space="preserve"> PAGEREF _Toc164196498 \h </w:instrText>
            </w:r>
            <w:r w:rsidR="00E614CE">
              <w:rPr>
                <w:noProof/>
                <w:webHidden/>
              </w:rPr>
            </w:r>
            <w:r w:rsidR="00E614CE">
              <w:rPr>
                <w:noProof/>
                <w:webHidden/>
              </w:rPr>
              <w:fldChar w:fldCharType="separate"/>
            </w:r>
            <w:r w:rsidR="00B10052">
              <w:rPr>
                <w:noProof/>
                <w:webHidden/>
              </w:rPr>
              <w:t>19</w:t>
            </w:r>
            <w:r w:rsidR="00E614CE">
              <w:rPr>
                <w:noProof/>
                <w:webHidden/>
              </w:rPr>
              <w:fldChar w:fldCharType="end"/>
            </w:r>
          </w:hyperlink>
        </w:p>
        <w:p w14:paraId="0E3782C4" w14:textId="29DC8713" w:rsidR="00E614CE" w:rsidRDefault="00000000">
          <w:pPr>
            <w:pStyle w:val="Verzeichnis1"/>
            <w:tabs>
              <w:tab w:val="right" w:leader="dot" w:pos="9350"/>
            </w:tabs>
            <w:rPr>
              <w:rFonts w:eastAsiaTheme="minorEastAsia"/>
              <w:noProof/>
              <w:kern w:val="2"/>
              <w:lang w:val="en-CH" w:eastAsia="en-CH"/>
              <w14:ligatures w14:val="standardContextual"/>
            </w:rPr>
          </w:pPr>
          <w:hyperlink w:anchor="_Toc164196499" w:history="1">
            <w:r w:rsidR="00E614CE" w:rsidRPr="00167FAA">
              <w:rPr>
                <w:rStyle w:val="Hyperlink"/>
                <w:noProof/>
                <w:lang w:val="en-GB"/>
              </w:rPr>
              <w:t>Phonebook</w:t>
            </w:r>
            <w:r w:rsidR="00E614CE">
              <w:rPr>
                <w:noProof/>
                <w:webHidden/>
              </w:rPr>
              <w:tab/>
            </w:r>
            <w:r w:rsidR="00E614CE">
              <w:rPr>
                <w:noProof/>
                <w:webHidden/>
              </w:rPr>
              <w:fldChar w:fldCharType="begin"/>
            </w:r>
            <w:r w:rsidR="00E614CE">
              <w:rPr>
                <w:noProof/>
                <w:webHidden/>
              </w:rPr>
              <w:instrText xml:space="preserve"> PAGEREF _Toc164196499 \h </w:instrText>
            </w:r>
            <w:r w:rsidR="00E614CE">
              <w:rPr>
                <w:noProof/>
                <w:webHidden/>
              </w:rPr>
            </w:r>
            <w:r w:rsidR="00E614CE">
              <w:rPr>
                <w:noProof/>
                <w:webHidden/>
              </w:rPr>
              <w:fldChar w:fldCharType="separate"/>
            </w:r>
            <w:r w:rsidR="00B10052">
              <w:rPr>
                <w:noProof/>
                <w:webHidden/>
              </w:rPr>
              <w:t>22</w:t>
            </w:r>
            <w:r w:rsidR="00E614CE">
              <w:rPr>
                <w:noProof/>
                <w:webHidden/>
              </w:rPr>
              <w:fldChar w:fldCharType="end"/>
            </w:r>
          </w:hyperlink>
        </w:p>
        <w:p w14:paraId="02A04377" w14:textId="269C276D"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500" w:history="1">
            <w:r w:rsidR="00E614CE" w:rsidRPr="00167FAA">
              <w:rPr>
                <w:rStyle w:val="Hyperlink"/>
                <w:noProof/>
                <w:lang w:val="en-GB"/>
              </w:rPr>
              <w:t>Principle of operation</w:t>
            </w:r>
            <w:r w:rsidR="00E614CE">
              <w:rPr>
                <w:noProof/>
                <w:webHidden/>
              </w:rPr>
              <w:tab/>
            </w:r>
            <w:r w:rsidR="00E614CE">
              <w:rPr>
                <w:noProof/>
                <w:webHidden/>
              </w:rPr>
              <w:fldChar w:fldCharType="begin"/>
            </w:r>
            <w:r w:rsidR="00E614CE">
              <w:rPr>
                <w:noProof/>
                <w:webHidden/>
              </w:rPr>
              <w:instrText xml:space="preserve"> PAGEREF _Toc164196500 \h </w:instrText>
            </w:r>
            <w:r w:rsidR="00E614CE">
              <w:rPr>
                <w:noProof/>
                <w:webHidden/>
              </w:rPr>
            </w:r>
            <w:r w:rsidR="00E614CE">
              <w:rPr>
                <w:noProof/>
                <w:webHidden/>
              </w:rPr>
              <w:fldChar w:fldCharType="separate"/>
            </w:r>
            <w:r w:rsidR="00B10052">
              <w:rPr>
                <w:noProof/>
                <w:webHidden/>
              </w:rPr>
              <w:t>22</w:t>
            </w:r>
            <w:r w:rsidR="00E614CE">
              <w:rPr>
                <w:noProof/>
                <w:webHidden/>
              </w:rPr>
              <w:fldChar w:fldCharType="end"/>
            </w:r>
          </w:hyperlink>
        </w:p>
        <w:p w14:paraId="5948F0CA" w14:textId="7BD80F34"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501" w:history="1">
            <w:r w:rsidR="00E614CE" w:rsidRPr="00167FAA">
              <w:rPr>
                <w:rStyle w:val="Hyperlink"/>
                <w:noProof/>
                <w:lang w:val="en-GB"/>
              </w:rPr>
              <w:t>Installation</w:t>
            </w:r>
            <w:r w:rsidR="00E614CE">
              <w:rPr>
                <w:noProof/>
                <w:webHidden/>
              </w:rPr>
              <w:tab/>
            </w:r>
            <w:r w:rsidR="00E614CE">
              <w:rPr>
                <w:noProof/>
                <w:webHidden/>
              </w:rPr>
              <w:fldChar w:fldCharType="begin"/>
            </w:r>
            <w:r w:rsidR="00E614CE">
              <w:rPr>
                <w:noProof/>
                <w:webHidden/>
              </w:rPr>
              <w:instrText xml:space="preserve"> PAGEREF _Toc164196501 \h </w:instrText>
            </w:r>
            <w:r w:rsidR="00E614CE">
              <w:rPr>
                <w:noProof/>
                <w:webHidden/>
              </w:rPr>
            </w:r>
            <w:r w:rsidR="00E614CE">
              <w:rPr>
                <w:noProof/>
                <w:webHidden/>
              </w:rPr>
              <w:fldChar w:fldCharType="separate"/>
            </w:r>
            <w:r w:rsidR="00B10052">
              <w:rPr>
                <w:noProof/>
                <w:webHidden/>
              </w:rPr>
              <w:t>22</w:t>
            </w:r>
            <w:r w:rsidR="00E614CE">
              <w:rPr>
                <w:noProof/>
                <w:webHidden/>
              </w:rPr>
              <w:fldChar w:fldCharType="end"/>
            </w:r>
          </w:hyperlink>
        </w:p>
        <w:p w14:paraId="5E4A56F1" w14:textId="74BC9B66"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502" w:history="1">
            <w:r w:rsidR="00E614CE" w:rsidRPr="00167FAA">
              <w:rPr>
                <w:rStyle w:val="Hyperlink"/>
                <w:noProof/>
                <w:lang w:val="en-GB"/>
              </w:rPr>
              <w:t>Config file</w:t>
            </w:r>
            <w:r w:rsidR="00E614CE">
              <w:rPr>
                <w:noProof/>
                <w:webHidden/>
              </w:rPr>
              <w:tab/>
            </w:r>
            <w:r w:rsidR="00E614CE">
              <w:rPr>
                <w:noProof/>
                <w:webHidden/>
              </w:rPr>
              <w:fldChar w:fldCharType="begin"/>
            </w:r>
            <w:r w:rsidR="00E614CE">
              <w:rPr>
                <w:noProof/>
                <w:webHidden/>
              </w:rPr>
              <w:instrText xml:space="preserve"> PAGEREF _Toc164196502 \h </w:instrText>
            </w:r>
            <w:r w:rsidR="00E614CE">
              <w:rPr>
                <w:noProof/>
                <w:webHidden/>
              </w:rPr>
            </w:r>
            <w:r w:rsidR="00E614CE">
              <w:rPr>
                <w:noProof/>
                <w:webHidden/>
              </w:rPr>
              <w:fldChar w:fldCharType="separate"/>
            </w:r>
            <w:r w:rsidR="00B10052">
              <w:rPr>
                <w:noProof/>
                <w:webHidden/>
              </w:rPr>
              <w:t>24</w:t>
            </w:r>
            <w:r w:rsidR="00E614CE">
              <w:rPr>
                <w:noProof/>
                <w:webHidden/>
              </w:rPr>
              <w:fldChar w:fldCharType="end"/>
            </w:r>
          </w:hyperlink>
        </w:p>
        <w:p w14:paraId="64F6390F" w14:textId="31C398CB" w:rsidR="00E614CE" w:rsidRDefault="00000000">
          <w:pPr>
            <w:pStyle w:val="Verzeichnis2"/>
            <w:tabs>
              <w:tab w:val="right" w:leader="dot" w:pos="9350"/>
            </w:tabs>
            <w:rPr>
              <w:rFonts w:eastAsiaTheme="minorEastAsia"/>
              <w:noProof/>
              <w:kern w:val="2"/>
              <w:lang w:val="en-CH" w:eastAsia="en-CH"/>
              <w14:ligatures w14:val="standardContextual"/>
            </w:rPr>
          </w:pPr>
          <w:hyperlink w:anchor="_Toc164196503" w:history="1">
            <w:r w:rsidR="00E614CE" w:rsidRPr="00167FAA">
              <w:rPr>
                <w:rStyle w:val="Hyperlink"/>
                <w:noProof/>
                <w:lang w:val="en-GB"/>
              </w:rPr>
              <w:t>Using a PBX in parallel</w:t>
            </w:r>
            <w:r w:rsidR="00E614CE">
              <w:rPr>
                <w:noProof/>
                <w:webHidden/>
              </w:rPr>
              <w:tab/>
            </w:r>
            <w:r w:rsidR="00E614CE">
              <w:rPr>
                <w:noProof/>
                <w:webHidden/>
              </w:rPr>
              <w:fldChar w:fldCharType="begin"/>
            </w:r>
            <w:r w:rsidR="00E614CE">
              <w:rPr>
                <w:noProof/>
                <w:webHidden/>
              </w:rPr>
              <w:instrText xml:space="preserve"> PAGEREF _Toc164196503 \h </w:instrText>
            </w:r>
            <w:r w:rsidR="00E614CE">
              <w:rPr>
                <w:noProof/>
                <w:webHidden/>
              </w:rPr>
            </w:r>
            <w:r w:rsidR="00E614CE">
              <w:rPr>
                <w:noProof/>
                <w:webHidden/>
              </w:rPr>
              <w:fldChar w:fldCharType="separate"/>
            </w:r>
            <w:r w:rsidR="00B10052">
              <w:rPr>
                <w:noProof/>
                <w:webHidden/>
              </w:rPr>
              <w:t>25</w:t>
            </w:r>
            <w:r w:rsidR="00E614CE">
              <w:rPr>
                <w:noProof/>
                <w:webHidden/>
              </w:rPr>
              <w:fldChar w:fldCharType="end"/>
            </w:r>
          </w:hyperlink>
        </w:p>
        <w:p w14:paraId="39C3E8D4" w14:textId="54F7E8A9"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64196487"/>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Downloads/AREDNstack-main/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64196488"/>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64196489"/>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until you see a selection(</w:t>
      </w:r>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192.168.0.230 ):</w:t>
      </w:r>
    </w:p>
    <w:p w14:paraId="0EA5AEED" w14:textId="77777777" w:rsidR="003B711D" w:rsidRDefault="003B711D" w:rsidP="003B711D">
      <w:pPr>
        <w:pStyle w:val="Code"/>
        <w:rPr>
          <w:lang w:val="en-GB"/>
        </w:rPr>
      </w:pPr>
      <w:r>
        <w:rPr>
          <w:lang w:val="en-GB"/>
        </w:rPr>
        <w:t>IP Addr: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64196490"/>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Txx.cfg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77777777" w:rsidR="00727215" w:rsidRDefault="00727215" w:rsidP="00727215">
      <w:pPr>
        <w:rPr>
          <w:lang w:val="en-GB"/>
        </w:rPr>
      </w:pPr>
      <w:r>
        <w:rPr>
          <w:noProof/>
          <w:lang w:val="en-GB"/>
        </w:rPr>
        <w:lastRenderedPageBreak/>
        <w:drawing>
          <wp:inline distT="0" distB="0" distL="0" distR="0" wp14:anchorId="42F5484B" wp14:editId="56E33DBC">
            <wp:extent cx="5943600" cy="3156585"/>
            <wp:effectExtent l="0" t="0" r="0" b="5715"/>
            <wp:docPr id="1783524213"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24213" name="Grafik 1" descr="Ein Bild, das Text, Screenshot, Software,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3AFC8415" w14:textId="77777777" w:rsidR="00727215" w:rsidRDefault="00000000" w:rsidP="00727215">
      <w:pPr>
        <w:rPr>
          <w:lang w:val="en-GB"/>
        </w:rPr>
      </w:pPr>
      <w:hyperlink r:id="rId20" w:history="1">
        <w:r w:rsidR="00727215" w:rsidRPr="00FF20C9">
          <w:rPr>
            <w:rStyle w:val="Hyperlink"/>
            <w:lang w:val="en-GB"/>
          </w:rPr>
          <w:t>http://localnode.local.mesh/arednstack/phonebook_generic_direct.xml</w:t>
        </w:r>
      </w:hyperlink>
    </w:p>
    <w:p w14:paraId="0463EDDA" w14:textId="77777777" w:rsidR="00727215" w:rsidRDefault="00000000" w:rsidP="00727215">
      <w:pPr>
        <w:rPr>
          <w:lang w:val="en-GB"/>
        </w:rPr>
      </w:pPr>
      <w:hyperlink r:id="rId21" w:history="1">
        <w:r w:rsidR="00727215" w:rsidRPr="00FF20C9">
          <w:rPr>
            <w:rStyle w:val="Hyperlink"/>
            <w:lang w:val="en-GB"/>
          </w:rPr>
          <w:t>http://localnode.local.mesh/arednstack/phonebook_generic_pbx.xml</w:t>
        </w:r>
      </w:hyperlink>
    </w:p>
    <w:p w14:paraId="2E2B86A8" w14:textId="57136FDA"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lastRenderedPageBreak/>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1A3353">
      <w:pPr>
        <w:rPr>
          <w:lang w:val="en-GB"/>
        </w:rPr>
      </w:pPr>
      <w:r>
        <w:rPr>
          <w:noProof/>
          <w:lang w:val="en-GB"/>
        </w:rPr>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3">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58AAE560" w:rsidR="00B56C3E" w:rsidRDefault="00344EBD" w:rsidP="001A3353">
      <w:pPr>
        <w:rPr>
          <w:lang w:val="en-GB"/>
        </w:rPr>
      </w:pPr>
      <w:r>
        <w:rPr>
          <w:lang w:val="en-GB"/>
        </w:rPr>
        <w:t xml:space="preserve">If your Mikrotik router </w:t>
      </w:r>
      <w:r w:rsidR="006A7911">
        <w:rPr>
          <w:lang w:val="en-GB"/>
        </w:rPr>
        <w:t>already works</w:t>
      </w:r>
      <w:r>
        <w:rPr>
          <w:lang w:val="en-GB"/>
        </w:rPr>
        <w:t xml:space="preserve"> with AREDN, you can skip the next step and install the phonebook and SIPserver. If not, continue with the next chapter.</w:t>
      </w:r>
    </w:p>
    <w:p w14:paraId="746A7358" w14:textId="77777777" w:rsidR="005E0F78" w:rsidRPr="00170AF8" w:rsidRDefault="005E0F78" w:rsidP="005E0F78">
      <w:pPr>
        <w:pStyle w:val="berschrift1"/>
      </w:pPr>
      <w:bookmarkStart w:id="4" w:name="_Toc164196491"/>
      <w:r w:rsidRPr="00170AF8">
        <w:lastRenderedPageBreak/>
        <w:t>Flash Mikrotik devices</w:t>
      </w:r>
      <w:bookmarkEnd w:id="4"/>
    </w:p>
    <w:p w14:paraId="32D7F513" w14:textId="77777777" w:rsidR="005E0F78" w:rsidRPr="00170AF8" w:rsidRDefault="005E0F78" w:rsidP="005E0F78">
      <w:pPr>
        <w:pStyle w:val="berschrift2"/>
      </w:pPr>
      <w:bookmarkStart w:id="5" w:name="_Toc164196492"/>
      <w:r>
        <w:t>P</w:t>
      </w:r>
      <w:r w:rsidRPr="00170AF8">
        <w:t>reparations</w:t>
      </w:r>
      <w:bookmarkEnd w:id="5"/>
    </w:p>
    <w:p w14:paraId="21E1A85B" w14:textId="3662B961" w:rsidR="005E0F78" w:rsidRDefault="005E0F78" w:rsidP="005E0F78">
      <w:pPr>
        <w:rPr>
          <w:color w:val="00B050"/>
        </w:rPr>
      </w:pPr>
      <w:r w:rsidRPr="00170AF8">
        <w:t xml:space="preserve">The small Mikrotik </w:t>
      </w:r>
      <w:r w:rsidR="00EF0A5F">
        <w:t>hap ac</w:t>
      </w:r>
      <w:r w:rsidR="00CC2046">
        <w:t>-lite</w:t>
      </w:r>
      <w:r w:rsidR="00EF0A5F">
        <w:t xml:space="preserve"> </w:t>
      </w:r>
      <w:r w:rsidRPr="00170AF8">
        <w:t xml:space="preserve">box or square </w:t>
      </w:r>
      <w:r>
        <w:t>Access Point</w:t>
      </w:r>
      <w:r w:rsidR="00EF0A5F">
        <w:t>SXTsq</w:t>
      </w:r>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648C91A2" w14:textId="7CCCE561" w:rsidR="00BE4D81" w:rsidRDefault="00EF0A5F" w:rsidP="00EF0A5F">
      <w:r>
        <w:t xml:space="preserve">We assume you have downloaded the </w:t>
      </w:r>
      <w:hyperlink r:id="rId24" w:history="1">
        <w:r w:rsidRPr="00BF47FF">
          <w:rPr>
            <w:rStyle w:val="Hyperlink"/>
          </w:rPr>
          <w:t>https://github.com/dhamstack/AREDNstack</w:t>
        </w:r>
      </w:hyperlink>
      <w:r>
        <w:t xml:space="preserve"> repository and unpackaged it to your download folder. It contains the </w:t>
      </w:r>
      <w:r w:rsidR="00BE4D81">
        <w:t>two files of the newest</w:t>
      </w:r>
      <w:r>
        <w:t xml:space="preserve"> release</w:t>
      </w:r>
      <w:r w:rsidR="002A5A7D">
        <w:t xml:space="preserve"> (we will need the rb.elf file in the next step</w:t>
      </w:r>
      <w:r w:rsidR="00BE4D81">
        <w:t>:</w:t>
      </w:r>
    </w:p>
    <w:p w14:paraId="4195AD97" w14:textId="331A9A17" w:rsidR="00BE4D81" w:rsidRDefault="00C64A5D" w:rsidP="00EF0A5F">
      <w:r w:rsidRPr="00C64A5D">
        <w:rPr>
          <w:noProof/>
        </w:rPr>
        <w:drawing>
          <wp:inline distT="0" distB="0" distL="0" distR="0" wp14:anchorId="1E96252C" wp14:editId="4B62A0AF">
            <wp:extent cx="4688541" cy="838528"/>
            <wp:effectExtent l="0" t="0" r="0" b="0"/>
            <wp:docPr id="1616014191"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14191" name="Grafik 1" descr="Ein Bild, das Text, Software, Multimedia-Software, Screenshot enthält.&#10;&#10;Automatisch generierte Beschreibung"/>
                    <pic:cNvPicPr/>
                  </pic:nvPicPr>
                  <pic:blipFill>
                    <a:blip r:embed="rId25"/>
                    <a:stretch>
                      <a:fillRect/>
                    </a:stretch>
                  </pic:blipFill>
                  <pic:spPr>
                    <a:xfrm>
                      <a:off x="0" y="0"/>
                      <a:ext cx="4720978" cy="844329"/>
                    </a:xfrm>
                    <a:prstGeom prst="rect">
                      <a:avLst/>
                    </a:prstGeom>
                  </pic:spPr>
                </pic:pic>
              </a:graphicData>
            </a:graphic>
          </wp:inline>
        </w:drawing>
      </w:r>
    </w:p>
    <w:p w14:paraId="1CBBB95E" w14:textId="20653934" w:rsidR="00EF0A5F" w:rsidRDefault="00BE4D81" w:rsidP="00EF0A5F">
      <w:pPr>
        <w:rPr>
          <w:i/>
          <w:iCs/>
        </w:rPr>
      </w:pPr>
      <w:r>
        <w:rPr>
          <w:i/>
          <w:iCs/>
        </w:rPr>
        <w:t>Not needed:</w:t>
      </w:r>
      <w:r>
        <w:rPr>
          <w:i/>
          <w:iCs/>
        </w:rPr>
        <w:br/>
      </w:r>
      <w:r w:rsidR="00EF0A5F" w:rsidRPr="00BE4D81">
        <w:rPr>
          <w:i/>
          <w:iCs/>
        </w:rPr>
        <w:t>Download the nightly build at your own risk if you wish (</w:t>
      </w:r>
      <w:hyperlink r:id="rId26" w:history="1">
        <w:r w:rsidR="00EF0A5F" w:rsidRPr="00BE4D81">
          <w:rPr>
            <w:rStyle w:val="Hyperlink"/>
            <w:i/>
            <w:iCs/>
          </w:rPr>
          <w:t>http://downloads.arednmesh.org/firmware/html/stable.html</w:t>
        </w:r>
      </w:hyperlink>
      <w:r w:rsidR="00EF0A5F" w:rsidRPr="00BE4D81">
        <w:rPr>
          <w:rStyle w:val="Hyperlink"/>
          <w:i/>
          <w:iCs/>
        </w:rPr>
        <w:t xml:space="preserve"> )</w:t>
      </w:r>
      <w:r w:rsidR="00EF0A5F" w:rsidRPr="00BE4D81">
        <w:rPr>
          <w:i/>
          <w:iCs/>
        </w:rPr>
        <w:t xml:space="preserve"> and copy the files to the respective directory of the AREDNstack repo.</w:t>
      </w:r>
      <w:r w:rsidRPr="00BE4D81">
        <w:rPr>
          <w:i/>
          <w:iCs/>
        </w:rPr>
        <w:t xml:space="preserve"> Rename the kernel file file to rb.elf.</w:t>
      </w:r>
    </w:p>
    <w:p w14:paraId="4D0B7635" w14:textId="11CA75DC" w:rsidR="00BE4D81" w:rsidRPr="0045692E" w:rsidRDefault="00BE4D81" w:rsidP="00EF0A5F">
      <w:pPr>
        <w:rPr>
          <w:i/>
          <w:iCs/>
        </w:rPr>
      </w:pPr>
      <w:r w:rsidRPr="0045692E">
        <w:rPr>
          <w:i/>
          <w:iCs/>
        </w:rPr>
        <w:t xml:space="preserve">For </w:t>
      </w:r>
      <w:r w:rsidR="0045692E" w:rsidRPr="0045692E">
        <w:rPr>
          <w:i/>
          <w:iCs/>
        </w:rPr>
        <w:t xml:space="preserve">all other devices go to </w:t>
      </w:r>
      <w:hyperlink r:id="rId27" w:history="1">
        <w:bookmarkStart w:id="6" w:name="_Hlk149643198"/>
        <w:r w:rsidR="0045692E" w:rsidRPr="0045692E">
          <w:rPr>
            <w:rStyle w:val="Hyperlink"/>
            <w:i/>
            <w:iCs/>
          </w:rPr>
          <w:t>Installing AREDN® Firmware — AREDN Documentation latest documentation (arednmesh.org</w:t>
        </w:r>
        <w:bookmarkEnd w:id="6"/>
        <w:r w:rsidR="0045692E" w:rsidRPr="0045692E">
          <w:rPr>
            <w:rStyle w:val="Hyperlink"/>
            <w:i/>
            <w:iCs/>
          </w:rPr>
          <w:t>)</w:t>
        </w:r>
      </w:hyperlink>
      <w:r w:rsidR="0045692E" w:rsidRPr="0045692E">
        <w:rPr>
          <w:i/>
          <w:iCs/>
        </w:rPr>
        <w:t xml:space="preserve"> to get instructions on how to find and rename the files.</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8"/>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F799C37" w14:textId="25C0C25A" w:rsidR="002A5A7D" w:rsidRDefault="005E0F78" w:rsidP="005E0F78">
      <w:r w:rsidRPr="00170AF8">
        <w:t xml:space="preserve">Then </w:t>
      </w:r>
      <w:r w:rsidR="002A5A7D">
        <w:t xml:space="preserve">go to the </w:t>
      </w:r>
      <w:r w:rsidRPr="00170AF8">
        <w:t xml:space="preserve">Tiny PXE Server </w:t>
      </w:r>
      <w:r w:rsidR="002A5A7D">
        <w:t>directory:</w:t>
      </w:r>
    </w:p>
    <w:p w14:paraId="0CDDF6E5" w14:textId="42F88BDE" w:rsidR="002A5A7D" w:rsidRDefault="00C64A5D" w:rsidP="005E0F78">
      <w:r w:rsidRPr="00C64A5D">
        <w:rPr>
          <w:noProof/>
        </w:rPr>
        <w:drawing>
          <wp:inline distT="0" distB="0" distL="0" distR="0" wp14:anchorId="541AA68E" wp14:editId="25D9FC9E">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9"/>
                    <a:stretch>
                      <a:fillRect/>
                    </a:stretch>
                  </pic:blipFill>
                  <pic:spPr>
                    <a:xfrm>
                      <a:off x="0" y="0"/>
                      <a:ext cx="4094435" cy="1896738"/>
                    </a:xfrm>
                    <a:prstGeom prst="rect">
                      <a:avLst/>
                    </a:prstGeom>
                  </pic:spPr>
                </pic:pic>
              </a:graphicData>
            </a:graphic>
          </wp:inline>
        </w:drawing>
      </w:r>
    </w:p>
    <w:p w14:paraId="71E34B91" w14:textId="7F834CB1" w:rsidR="005E0F78" w:rsidRPr="00F55B5B" w:rsidRDefault="002A5A7D" w:rsidP="005E0F78">
      <w:pPr>
        <w:rPr>
          <w:i/>
          <w:iCs/>
        </w:rPr>
      </w:pPr>
      <w:r w:rsidRPr="00F55B5B">
        <w:rPr>
          <w:i/>
          <w:iCs/>
        </w:rPr>
        <w:lastRenderedPageBreak/>
        <w:t xml:space="preserve">Its source is </w:t>
      </w:r>
      <w:r w:rsidR="005E0F78" w:rsidRPr="00F55B5B">
        <w:rPr>
          <w:i/>
          <w:iCs/>
        </w:rPr>
        <w:t>http://erwan.labalec.fr/tinypxeserver/pxesrv.zip</w:t>
      </w:r>
      <w:r w:rsidRPr="00F55B5B">
        <w:rPr>
          <w:i/>
          <w:iCs/>
        </w:rPr>
        <w:t>.</w:t>
      </w:r>
    </w:p>
    <w:p w14:paraId="37D6FDDA" w14:textId="62794751" w:rsidR="005E0F78" w:rsidRPr="00290CC8" w:rsidRDefault="002A5A7D" w:rsidP="005E0F78">
      <w:r>
        <w:t xml:space="preserve">Copy the </w:t>
      </w:r>
      <w:r w:rsidR="005E0F78" w:rsidRPr="00170AF8">
        <w:t xml:space="preserve">rb.elf </w:t>
      </w:r>
      <w:r>
        <w:t xml:space="preserve">file from before to the </w:t>
      </w:r>
      <w:r w:rsidR="005E0F78" w:rsidRPr="00170AF8">
        <w:t xml:space="preserve">«Files» folder of the PXE server (overwrite if necessary). </w:t>
      </w:r>
      <w:r w:rsidR="005E0F78">
        <w:t xml:space="preserve">In our </w:t>
      </w:r>
      <w:r w:rsidR="00CA11AB">
        <w:t xml:space="preserve">downloaded </w:t>
      </w:r>
      <w:r w:rsidR="005E0F78">
        <w:t>directory, this is already</w:t>
      </w:r>
      <w:r w:rsidR="005E0F78" w:rsidRPr="00290CC8">
        <w:t xml:space="preserve"> done.</w:t>
      </w:r>
    </w:p>
    <w:p w14:paraId="4DD5578E" w14:textId="77777777" w:rsidR="005E0F78" w:rsidRPr="00290CC8" w:rsidRDefault="005E0F78" w:rsidP="005E0F78">
      <w:pPr>
        <w:pStyle w:val="berschrift2"/>
      </w:pPr>
      <w:bookmarkStart w:id="7" w:name="_Toc164196493"/>
      <w:r w:rsidRPr="00290CC8">
        <w:t>Change PC to a fix</w:t>
      </w:r>
      <w:r>
        <w:t>ed</w:t>
      </w:r>
      <w:r w:rsidRPr="00290CC8">
        <w:t xml:space="preserve"> IP address</w:t>
      </w:r>
      <w:bookmarkEnd w:id="7"/>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r w:rsidRPr="00D412D8">
        <w:rPr>
          <w:lang w:val="en-US"/>
        </w:rPr>
        <w:t>ncpa.cpl</w:t>
      </w:r>
    </w:p>
    <w:p w14:paraId="594C6CF2" w14:textId="77777777" w:rsidR="005E0F78" w:rsidRPr="00290CC8" w:rsidRDefault="005E0F78" w:rsidP="005E0F78">
      <w:r w:rsidRPr="00290CC8">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30"/>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1"/>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2"/>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3"/>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4"/>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8" w:name="_Toc164196494"/>
      <w:r w:rsidRPr="00290CC8">
        <w:t xml:space="preserve">Flash </w:t>
      </w:r>
      <w:r>
        <w:t xml:space="preserve">elf file to </w:t>
      </w:r>
      <w:r w:rsidRPr="00290CC8">
        <w:t>target device</w:t>
      </w:r>
      <w:bookmarkEnd w:id="8"/>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 xml:space="preserve">Start Tiny PXE Server (double click on the pxesrv.exe file in the «pxesrv»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5"/>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6"/>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Find and select rb.elf in the «Boot File» section. This file can be found in the «…\pxesrv\files» folder.</w:t>
      </w:r>
    </w:p>
    <w:p w14:paraId="2CE0CFD3" w14:textId="77777777" w:rsidR="005E0F78" w:rsidRDefault="005E0F78" w:rsidP="005E0F78">
      <w:r w:rsidRPr="00E536EC">
        <w:t xml:space="preserve">Uncheck </w:t>
      </w:r>
      <w:bookmarkStart w:id="9" w:name="_Hlk149643796"/>
      <w:r w:rsidRPr="00E536EC">
        <w:t>«Filename if user class...».</w:t>
      </w:r>
      <w:bookmarkEnd w:id="9"/>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7"/>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ReadFile:rb.elf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«local.mesh».</w:t>
      </w:r>
    </w:p>
    <w:p w14:paraId="7E1850A6" w14:textId="77777777" w:rsidR="005E0F78" w:rsidRPr="00777A81" w:rsidRDefault="005E0F78" w:rsidP="005E0F78">
      <w:pPr>
        <w:pStyle w:val="berschrift2"/>
      </w:pPr>
      <w:bookmarkStart w:id="10" w:name="_Toc164196495"/>
      <w:r w:rsidRPr="00777A81">
        <w:t>Flash AREDN Firmware</w:t>
      </w:r>
      <w:bookmarkEnd w:id="10"/>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8"/>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hsmm</w:t>
      </w:r>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1" w:name="_Hlk149644159"/>
      <w:r w:rsidRPr="00777A81">
        <w:t xml:space="preserve">Keep </w:t>
      </w:r>
      <w:r w:rsidR="004A15A4">
        <w:t>Existing Configuration Settings</w:t>
      </w:r>
      <w:bookmarkEnd w:id="11"/>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«Upload</w:t>
      </w:r>
      <w:r>
        <w:t>.»</w:t>
      </w:r>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2" w:name="_Toc164196496"/>
      <w:r w:rsidRPr="00777A81">
        <w:t>Configure AREDN</w:t>
      </w:r>
      <w:bookmarkEnd w:id="12"/>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The necessary settings can be made under «Basic Setup</w:t>
      </w:r>
      <w:r>
        <w:t>.»</w:t>
      </w:r>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hsmm</w:t>
      </w:r>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40"/>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3"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4" w:name="_Hlk149644699"/>
      <w:r w:rsidRPr="00F1526C">
        <w:rPr>
          <w:color w:val="000000"/>
        </w:rPr>
        <w:t>«LAN Access Point»</w:t>
      </w:r>
      <w:bookmarkEnd w:id="14"/>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77777777" w:rsidR="005E0F78" w:rsidRDefault="005E0F78" w:rsidP="005E0F78">
      <w:pPr>
        <w:rPr>
          <w:color w:val="000000"/>
        </w:rPr>
      </w:pPr>
      <w:r w:rsidRPr="00F1526C">
        <w:rPr>
          <w:color w:val="000000"/>
        </w:rPr>
        <w:t>Then reboot the target device.</w:t>
      </w:r>
    </w:p>
    <w:p w14:paraId="51440626" w14:textId="43E178FB" w:rsidR="000173B8" w:rsidRPr="000173B8" w:rsidRDefault="000173B8" w:rsidP="000173B8">
      <w:pPr>
        <w:pStyle w:val="berschrift2"/>
      </w:pPr>
      <w:bookmarkStart w:id="15" w:name="_Toc164196497"/>
      <w:r w:rsidRPr="000173B8">
        <w:rPr>
          <w:rFonts w:eastAsia="Arial Unicode MS"/>
        </w:rPr>
        <w:t>Make your telephone visible tot he network</w:t>
      </w:r>
      <w:bookmarkEnd w:id="15"/>
    </w:p>
    <w:p w14:paraId="39ACCCE7" w14:textId="449DB58B" w:rsidR="000173B8" w:rsidRPr="000173B8" w:rsidRDefault="000173B8" w:rsidP="000173B8">
      <w:r w:rsidRPr="000173B8">
        <w:t>Telefons have to be visible to others:</w:t>
      </w:r>
    </w:p>
    <w:p w14:paraId="353D7F61" w14:textId="77777777" w:rsidR="000173B8" w:rsidRDefault="000173B8" w:rsidP="000173B8">
      <w:r>
        <w:rPr>
          <w:noProof/>
        </w:rPr>
        <w:lastRenderedPageBreak/>
        <w:drawing>
          <wp:inline distT="0" distB="0" distL="0" distR="0" wp14:anchorId="5BA1773C" wp14:editId="5C6829B6">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1">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134C6E54" w14:textId="6C2B007F" w:rsidR="000173B8" w:rsidRPr="000173B8" w:rsidRDefault="000173B8" w:rsidP="000173B8">
      <w:r w:rsidRPr="000173B8">
        <w:t>You get the telephone number fr</w:t>
      </w:r>
      <w:r>
        <w:t>om</w:t>
      </w:r>
      <w:r w:rsidRPr="000173B8">
        <w:t xml:space="preserve"> HB9JAT, HB9BND, oder HB9BLA. The MAC Adresse is on the telephone under «information»</w:t>
      </w:r>
      <w:r>
        <w:t>.</w:t>
      </w:r>
    </w:p>
    <w:p w14:paraId="763147EE" w14:textId="64B0AB87" w:rsidR="000173B8" w:rsidRPr="000173B8" w:rsidRDefault="000173B8" w:rsidP="000173B8">
      <w:r w:rsidRPr="000173B8">
        <w:t>After reboot, your telephones have tob e visible in „mesh status“ near your st</w:t>
      </w:r>
      <w:r>
        <w:t>ation</w:t>
      </w:r>
      <w:r w:rsidRPr="000173B8">
        <w:t>:</w:t>
      </w:r>
    </w:p>
    <w:p w14:paraId="6CAABDD2" w14:textId="5F89BB9A" w:rsidR="000173B8" w:rsidRPr="000173B8" w:rsidRDefault="000173B8" w:rsidP="005E0F78">
      <w:pPr>
        <w:rPr>
          <w:color w:val="000000"/>
        </w:rPr>
      </w:pPr>
      <w:r>
        <w:rPr>
          <w:noProof/>
        </w:rPr>
        <w:drawing>
          <wp:inline distT="0" distB="0" distL="0" distR="0" wp14:anchorId="41EEF79C" wp14:editId="630A2145">
            <wp:extent cx="5943600" cy="1317984"/>
            <wp:effectExtent l="0" t="0" r="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1317984"/>
                    </a:xfrm>
                    <a:prstGeom prst="rect">
                      <a:avLst/>
                    </a:prstGeom>
                  </pic:spPr>
                </pic:pic>
              </a:graphicData>
            </a:graphic>
          </wp:inline>
        </w:drawing>
      </w:r>
    </w:p>
    <w:p w14:paraId="4969CCFD" w14:textId="77777777" w:rsidR="008B6C1C" w:rsidRDefault="005E0F78" w:rsidP="005E0F78">
      <w:pPr>
        <w:pStyle w:val="berschrift2"/>
      </w:pPr>
      <w:bookmarkStart w:id="16" w:name="_Toc164196498"/>
      <w:bookmarkEnd w:id="13"/>
      <w:r w:rsidRPr="00F1526C">
        <w:t>Set up a tunnel to the AREDN network</w:t>
      </w:r>
      <w:bookmarkEnd w:id="16"/>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lastRenderedPageBreak/>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3"/>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r w:rsidRPr="00D412D8">
        <w:rPr>
          <w:lang w:val="en-US"/>
        </w:rPr>
        <w:t>PwD: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4"/>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5"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Tick «enable» and press «Save changes</w:t>
      </w:r>
      <w:r>
        <w:t>.</w:t>
      </w:r>
      <w:r w:rsidRPr="00D52422">
        <w:t>»</w:t>
      </w:r>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6"/>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Note the LAN address:</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17" w:name="_Toc164196499"/>
      <w:r w:rsidRPr="008465AE">
        <w:rPr>
          <w:lang w:val="en-GB"/>
        </w:rPr>
        <w:lastRenderedPageBreak/>
        <w:t>Phonebook</w:t>
      </w:r>
      <w:bookmarkEnd w:id="17"/>
    </w:p>
    <w:p w14:paraId="024CBEDE" w14:textId="070B4774" w:rsidR="005566F7" w:rsidRDefault="005566F7" w:rsidP="005566F7">
      <w:pPr>
        <w:rPr>
          <w:lang w:val="en-GB"/>
        </w:rPr>
      </w:pPr>
      <w:r>
        <w:rPr>
          <w:lang w:val="en-GB"/>
        </w:rPr>
        <w:t>Th</w:t>
      </w:r>
      <w:r w:rsidR="006A7911">
        <w:rPr>
          <w:lang w:val="en-GB"/>
        </w:rPr>
        <w:t>is project aim</w:t>
      </w:r>
      <w:r>
        <w:rPr>
          <w:lang w:val="en-GB"/>
        </w:rPr>
        <w:t xml:space="preserve">s to create a common Swiss AREDN telephone directory and distribute it to all participating AREDN phones in Switzerland. By storing its latest version on each router, we can make sure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18" w:name="_Toc164196500"/>
      <w:r>
        <w:rPr>
          <w:lang w:val="en-GB"/>
        </w:rPr>
        <w:t>Principle of operation</w:t>
      </w:r>
      <w:bookmarkEnd w:id="18"/>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5F201BD7" w14:textId="7C3A6B82" w:rsidR="005566F7" w:rsidRDefault="005566F7" w:rsidP="005566F7">
      <w:pPr>
        <w:rPr>
          <w:lang w:val="en-GB"/>
        </w:rPr>
      </w:pPr>
      <w:r>
        <w:rPr>
          <w:lang w:val="en-GB"/>
        </w:rPr>
        <w:t xml:space="preserve">The </w:t>
      </w:r>
      <w:r w:rsidR="006A7911">
        <w:rPr>
          <w:lang w:val="en-GB"/>
        </w:rPr>
        <w:t>"</w:t>
      </w:r>
      <w:r>
        <w:rPr>
          <w:lang w:val="en-GB"/>
        </w:rPr>
        <w:t>Official</w:t>
      </w:r>
      <w:r w:rsidR="006A7911">
        <w:rPr>
          <w:lang w:val="en-GB"/>
        </w:rPr>
        <w:t>"</w:t>
      </w:r>
      <w:r>
        <w:rPr>
          <w:lang w:val="en-GB"/>
        </w:rPr>
        <w:t xml:space="preserve"> Swiss AREDN phonebook (SOP) is on Google: </w:t>
      </w:r>
      <w:hyperlink r:id="rId49" w:history="1">
        <w:r w:rsidRPr="00CB3268">
          <w:rPr>
            <w:rStyle w:val="Hyperlink"/>
            <w:lang w:val="en-GB"/>
          </w:rPr>
          <w:t>https://docs.google.com/spreadsheets/d/1g33BHSXMC8T4Cmfz_Zq-XxtPP17dtEBexF2i4KKe_Mc/edit?usp=sharing</w:t>
        </w:r>
      </w:hyperlink>
      <w:r>
        <w:rPr>
          <w:lang w:val="en-GB"/>
        </w:rPr>
        <w:t>. You can create a comment to add or change something or notify one of the administrators to do it for you.</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1B9D49C7" w:rsidR="005566F7" w:rsidRDefault="005566F7" w:rsidP="005566F7">
      <w:pPr>
        <w:rPr>
          <w:lang w:val="en-GB"/>
        </w:rPr>
      </w:pPr>
      <w:r>
        <w:rPr>
          <w:lang w:val="en-GB"/>
        </w:rPr>
        <w:t xml:space="preserve">The telephones used for AREDN offer </w:t>
      </w:r>
      <w:r w:rsidR="00C22B2E">
        <w:rPr>
          <w:lang w:val="en-GB"/>
        </w:rPr>
        <w:t xml:space="preserve">local </w:t>
      </w:r>
      <w:r>
        <w:rPr>
          <w:lang w:val="en-GB"/>
        </w:rPr>
        <w:t>phonebooks that can be automatically loaded from a remote location. The file format used for that process is XML.</w:t>
      </w:r>
    </w:p>
    <w:p w14:paraId="1C559570" w14:textId="4B8B675C" w:rsidR="005566F7" w:rsidRDefault="005566F7" w:rsidP="005566F7">
      <w:pPr>
        <w:rPr>
          <w:lang w:val="en-GB"/>
        </w:rPr>
      </w:pPr>
      <w:r>
        <w:rPr>
          <w:lang w:val="en-GB"/>
        </w:rPr>
        <w:t>AREDN is a mesh network, and we do not want to create a single point of failure. This is why the telephones get their phonebook files from the hap router they are connected to. So</w:t>
      </w:r>
      <w:r w:rsidR="006A7911">
        <w:rPr>
          <w:lang w:val="en-GB"/>
        </w:rPr>
        <w:t>,</w:t>
      </w:r>
      <w:r>
        <w:rPr>
          <w:lang w:val="en-GB"/>
        </w:rPr>
        <w:t xml:space="preserve"> a phone gets its phonebook as long as its router </w:t>
      </w:r>
      <w:r w:rsidR="00421319">
        <w:rPr>
          <w:lang w:val="en-GB"/>
        </w:rPr>
        <w:t>works</w:t>
      </w:r>
      <w:r>
        <w:rPr>
          <w:lang w:val="en-GB"/>
        </w:rPr>
        <w:t>.</w:t>
      </w:r>
    </w:p>
    <w:p w14:paraId="1A529BE4" w14:textId="7B341A5B" w:rsidR="005566F7" w:rsidRDefault="00421319" w:rsidP="005566F7">
      <w:pPr>
        <w:rPr>
          <w:lang w:val="en-GB"/>
        </w:rPr>
      </w:pPr>
      <w:r>
        <w:rPr>
          <w:lang w:val="en-GB"/>
        </w:rPr>
        <w:t>We use direct calling instead of a PBX to avoid a single point of failure for communication, reduce the latency time, and reduce the overload of single mesh segments</w:t>
      </w:r>
      <w:r w:rsidR="005566F7">
        <w:rPr>
          <w:lang w:val="en-GB"/>
        </w:rPr>
        <w:t xml:space="preserve">. The address used for this case is </w:t>
      </w:r>
      <w:r>
        <w:rPr>
          <w:lang w:val="en-GB"/>
        </w:rPr>
        <w:t xml:space="preserve">an </w:t>
      </w:r>
      <w:r w:rsidR="005566F7" w:rsidRPr="001823E9">
        <w:rPr>
          <w:lang w:val="en-GB"/>
        </w:rPr>
        <w:t>FQDN</w:t>
      </w:r>
      <w:r w:rsidR="005566F7">
        <w:rPr>
          <w:lang w:val="en-GB"/>
        </w:rPr>
        <w:t xml:space="preserve"> like </w:t>
      </w:r>
      <w:hyperlink r:id="rId50" w:history="1">
        <w:r w:rsidR="005566F7" w:rsidRPr="00CB3268">
          <w:rPr>
            <w:rStyle w:val="Hyperlink"/>
            <w:rFonts w:ascii="Calibri" w:hAnsi="Calibri" w:cs="Calibri"/>
          </w:rPr>
          <w:t>178230@178230.local.mesh</w:t>
        </w:r>
      </w:hyperlink>
      <w:r w:rsidR="005566F7">
        <w:rPr>
          <w:rFonts w:ascii="Calibri" w:hAnsi="Calibri" w:cs="Calibri"/>
        </w:rPr>
        <w:t>. I</w:t>
      </w:r>
      <w:r w:rsidR="005566F7">
        <w:rPr>
          <w:lang w:val="en-GB"/>
        </w:rPr>
        <w:t xml:space="preserve">f you want or need to operate a PBX, the address is just a phone number like 178230. In Switzerland, we use the </w:t>
      </w:r>
      <w:r w:rsidR="006A7911">
        <w:rPr>
          <w:lang w:val="en-GB"/>
        </w:rPr>
        <w:t>"</w:t>
      </w:r>
      <w:r w:rsidR="005566F7">
        <w:rPr>
          <w:lang w:val="en-GB"/>
        </w:rPr>
        <w:t>Postleitzahl</w:t>
      </w:r>
      <w:r w:rsidR="006A7911">
        <w:rPr>
          <w:lang w:val="en-GB"/>
        </w:rPr>
        <w:t>"</w:t>
      </w:r>
      <w:r w:rsidR="005566F7">
        <w:rPr>
          <w:lang w:val="en-GB"/>
        </w:rPr>
        <w:t xml:space="preserve"> of the city of the HAM plus a two-digit number in the range of 30-70. Lower numbers are reserved for official use.</w:t>
      </w:r>
    </w:p>
    <w:p w14:paraId="6E334820" w14:textId="1B56FADA" w:rsidR="005566F7" w:rsidRDefault="005566F7" w:rsidP="005566F7">
      <w:pPr>
        <w:rPr>
          <w:lang w:val="en-GB"/>
        </w:rPr>
      </w:pPr>
      <w:r>
        <w:rPr>
          <w:lang w:val="en-GB"/>
        </w:rPr>
        <w:t xml:space="preserve">To support direct calling and PBX, </w:t>
      </w:r>
      <w:r w:rsidR="00C22B2E">
        <w:rPr>
          <w:lang w:val="en-GB"/>
        </w:rPr>
        <w:t xml:space="preserve">our phones get </w:t>
      </w:r>
      <w:r>
        <w:rPr>
          <w:lang w:val="en-GB"/>
        </w:rPr>
        <w:t>two phone books (</w:t>
      </w:r>
      <w:r w:rsidR="006A7911">
        <w:rPr>
          <w:lang w:val="en-GB"/>
        </w:rPr>
        <w:t>"</w:t>
      </w:r>
      <w:r w:rsidR="00C22B2E">
        <w:rPr>
          <w:lang w:val="en-GB"/>
        </w:rPr>
        <w:t>D</w:t>
      </w:r>
      <w:r>
        <w:rPr>
          <w:lang w:val="en-GB"/>
        </w:rPr>
        <w:t>irect</w:t>
      </w:r>
      <w:r w:rsidR="006A7911">
        <w:rPr>
          <w:lang w:val="en-GB"/>
        </w:rPr>
        <w:t>"</w:t>
      </w:r>
      <w:r>
        <w:rPr>
          <w:lang w:val="en-GB"/>
        </w:rPr>
        <w:t xml:space="preserve"> and </w:t>
      </w:r>
      <w:r w:rsidR="006A7911">
        <w:rPr>
          <w:lang w:val="en-GB"/>
        </w:rPr>
        <w:t>"</w:t>
      </w:r>
      <w:r>
        <w:rPr>
          <w:lang w:val="en-GB"/>
        </w:rPr>
        <w:t>PBX</w:t>
      </w:r>
      <w:r w:rsidR="006A7911">
        <w:rPr>
          <w:lang w:val="en-GB"/>
        </w:rPr>
        <w:t>"</w:t>
      </w:r>
      <w:r>
        <w:rPr>
          <w:lang w:val="en-GB"/>
        </w:rPr>
        <w:t>).</w:t>
      </w:r>
    </w:p>
    <w:p w14:paraId="4062ECB6" w14:textId="22D1DA29"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to a web server in the AREDN mesh. If Google is down, we could still edit this .csv </w:t>
      </w:r>
      <w:r w:rsidR="005207E4">
        <w:rPr>
          <w:lang w:val="en-GB"/>
        </w:rPr>
        <w:t>f</w:t>
      </w:r>
      <w:r>
        <w:rPr>
          <w:lang w:val="en-GB"/>
        </w:rPr>
        <w:t>ile manually. This transfer is done every hour. An example job is in the repository.</w:t>
      </w:r>
    </w:p>
    <w:p w14:paraId="08F5E359" w14:textId="77777777" w:rsidR="005207E4" w:rsidRDefault="005207E4" w:rsidP="005207E4">
      <w:pPr>
        <w:pStyle w:val="berschrift2"/>
        <w:rPr>
          <w:lang w:val="en-GB"/>
        </w:rPr>
      </w:pPr>
      <w:bookmarkStart w:id="19" w:name="_Toc164196501"/>
      <w:r>
        <w:rPr>
          <w:lang w:val="en-GB"/>
        </w:rPr>
        <w:t>Installation</w:t>
      </w:r>
      <w:bookmarkEnd w:id="19"/>
    </w:p>
    <w:p w14:paraId="6A6751BD" w14:textId="67F9A997" w:rsidR="008B6C1C" w:rsidRDefault="005566F7" w:rsidP="005207E4">
      <w:pPr>
        <w:rPr>
          <w:lang w:val="en-GB"/>
        </w:rPr>
      </w:pPr>
      <w:r>
        <w:rPr>
          <w:lang w:val="en-GB"/>
        </w:rPr>
        <w:t xml:space="preserve">On our router, we </w:t>
      </w:r>
      <w:r w:rsidR="005207E4">
        <w:rPr>
          <w:lang w:val="en-GB"/>
        </w:rPr>
        <w:t>must</w:t>
      </w:r>
      <w:r>
        <w:rPr>
          <w:lang w:val="en-GB"/>
        </w:rPr>
        <w:t xml:space="preserve"> install three </w:t>
      </w:r>
      <w:r w:rsidR="005207E4">
        <w:rPr>
          <w:lang w:val="en-GB"/>
        </w:rPr>
        <w:t>packages ( A library, SIPserver, and the phonebook itself).</w:t>
      </w:r>
    </w:p>
    <w:p w14:paraId="4C629BBB" w14:textId="19CD3B3C" w:rsidR="008B6C1C" w:rsidRDefault="008B6C1C" w:rsidP="005207E4">
      <w:pPr>
        <w:rPr>
          <w:lang w:val="en-GB"/>
        </w:rPr>
      </w:pPr>
      <w:r w:rsidRPr="008B6C1C">
        <w:rPr>
          <w:noProof/>
          <w:lang w:val="en-GB"/>
        </w:rPr>
        <w:drawing>
          <wp:inline distT="0" distB="0" distL="0" distR="0" wp14:anchorId="71663673" wp14:editId="4E3D574B">
            <wp:extent cx="4446882" cy="1577788"/>
            <wp:effectExtent l="0" t="0" r="0" b="3810"/>
            <wp:docPr id="51272788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27885" name="Grafik 1" descr="Ein Bild, das Text, Screenshot, Software, Multimedia-Software enthält.&#10;&#10;Automatisch generierte Beschreibung"/>
                    <pic:cNvPicPr/>
                  </pic:nvPicPr>
                  <pic:blipFill>
                    <a:blip r:embed="rId51"/>
                    <a:stretch>
                      <a:fillRect/>
                    </a:stretch>
                  </pic:blipFill>
                  <pic:spPr>
                    <a:xfrm>
                      <a:off x="0" y="0"/>
                      <a:ext cx="4476261" cy="1588212"/>
                    </a:xfrm>
                    <a:prstGeom prst="rect">
                      <a:avLst/>
                    </a:prstGeom>
                  </pic:spPr>
                </pic:pic>
              </a:graphicData>
            </a:graphic>
          </wp:inline>
        </w:drawing>
      </w:r>
    </w:p>
    <w:p w14:paraId="149436B8" w14:textId="147AF701" w:rsidR="005566F7" w:rsidRDefault="005207E4" w:rsidP="005207E4">
      <w:pPr>
        <w:rPr>
          <w:lang w:val="en-GB"/>
        </w:rPr>
      </w:pPr>
      <w:r>
        <w:rPr>
          <w:lang w:val="en-GB"/>
        </w:rPr>
        <w:lastRenderedPageBreak/>
        <w:t xml:space="preserve"> This can be done in the </w:t>
      </w:r>
      <w:r w:rsidR="006A7911">
        <w:rPr>
          <w:lang w:val="en-GB"/>
        </w:rPr>
        <w:t>"</w:t>
      </w:r>
      <w:r w:rsidR="00E03BB6">
        <w:rPr>
          <w:lang w:val="en-GB"/>
        </w:rPr>
        <w:t>Setup</w:t>
      </w:r>
      <w:r w:rsidR="00E03BB6" w:rsidRPr="00E03BB6">
        <w:rPr>
          <w:lang w:val="en-GB"/>
        </w:rPr>
        <w:sym w:font="Wingdings" w:char="F0E0"/>
      </w:r>
      <w:r>
        <w:rPr>
          <w:lang w:val="en-GB"/>
        </w:rPr>
        <w:t>Administration Tab of the AREDN GUI:</w:t>
      </w:r>
    </w:p>
    <w:p w14:paraId="42852628" w14:textId="04486DCB" w:rsidR="00E03BB6" w:rsidRDefault="00E03BB6" w:rsidP="005207E4">
      <w:pPr>
        <w:rPr>
          <w:lang w:val="en-GB"/>
        </w:rPr>
      </w:pPr>
      <w:r>
        <w:rPr>
          <w:noProof/>
        </w:rPr>
        <w:drawing>
          <wp:inline distT="0" distB="0" distL="0" distR="0" wp14:anchorId="69A8A8DC" wp14:editId="7FAC9620">
            <wp:extent cx="4110273" cy="3206979"/>
            <wp:effectExtent l="0" t="0" r="5080" b="0"/>
            <wp:docPr id="160735056" name="Grafik 1" descr="Ein Bild, das Text, Screenshot, Zah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56" name="Grafik 1" descr="Ein Bild, das Text, Screenshot, Zahl, Software enthält.&#10;&#10;Automatisch generierte Beschreibung"/>
                    <pic:cNvPicPr/>
                  </pic:nvPicPr>
                  <pic:blipFill>
                    <a:blip r:embed="rId52"/>
                    <a:stretch>
                      <a:fillRect/>
                    </a:stretch>
                  </pic:blipFill>
                  <pic:spPr>
                    <a:xfrm>
                      <a:off x="0" y="0"/>
                      <a:ext cx="4125323" cy="3218722"/>
                    </a:xfrm>
                    <a:prstGeom prst="rect">
                      <a:avLst/>
                    </a:prstGeom>
                  </pic:spPr>
                </pic:pic>
              </a:graphicData>
            </a:graphic>
          </wp:inline>
        </w:drawing>
      </w:r>
    </w:p>
    <w:p w14:paraId="18AFD8F0" w14:textId="69D789F2" w:rsidR="00E03BB6" w:rsidRDefault="00E03BB6" w:rsidP="005207E4">
      <w:pPr>
        <w:rPr>
          <w:lang w:val="en-GB"/>
        </w:rPr>
      </w:pPr>
      <w:r>
        <w:rPr>
          <w:lang w:val="en-GB"/>
        </w:rPr>
        <w:t>These packages are different for each AREDN release a</w:t>
      </w:r>
      <w:r w:rsidR="00421319">
        <w:rPr>
          <w:lang w:val="en-GB"/>
        </w:rPr>
        <w:t>nd</w:t>
      </w:r>
      <w:r>
        <w:rPr>
          <w:lang w:val="en-GB"/>
        </w:rPr>
        <w:t xml:space="preserve"> each router (they have different chips inside). No nightly builds are supported (it still might run</w:t>
      </w:r>
      <w:r w:rsidR="00421319">
        <w:rPr>
          <w:lang w:val="en-GB"/>
        </w:rPr>
        <w:t>, but</w:t>
      </w:r>
      <w:r>
        <w:rPr>
          <w:lang w:val="en-GB"/>
        </w:rPr>
        <w:t xml:space="preserve"> </w:t>
      </w:r>
      <w:r w:rsidR="00421319">
        <w:rPr>
          <w:lang w:val="en-GB"/>
        </w:rPr>
        <w:t>at</w:t>
      </w:r>
      <w:r>
        <w:rPr>
          <w:lang w:val="en-GB"/>
        </w:rPr>
        <w:t xml:space="preserve"> your own risk).</w:t>
      </w:r>
    </w:p>
    <w:p w14:paraId="3F09399D" w14:textId="33570688" w:rsidR="00E03BB6" w:rsidRDefault="00E03BB6" w:rsidP="005207E4">
      <w:pPr>
        <w:rPr>
          <w:color w:val="FF0000"/>
          <w:lang w:val="en-GB"/>
        </w:rPr>
      </w:pPr>
      <w:r w:rsidRPr="00421319">
        <w:rPr>
          <w:b/>
          <w:bCs/>
          <w:lang w:val="en-GB"/>
        </w:rPr>
        <w:t>I</w:t>
      </w:r>
      <w:r w:rsidRPr="007777AA">
        <w:rPr>
          <w:b/>
          <w:bCs/>
          <w:color w:val="FF0000"/>
          <w:lang w:val="en-GB"/>
        </w:rPr>
        <w:t>mportant</w:t>
      </w:r>
      <w:r w:rsidRPr="007777AA">
        <w:rPr>
          <w:color w:val="FF0000"/>
          <w:lang w:val="en-GB"/>
        </w:rPr>
        <w:t xml:space="preserve">: If you re-flash or upgrade your router, all three packages are erased and </w:t>
      </w:r>
      <w:r w:rsidR="00421319" w:rsidRPr="007777AA">
        <w:rPr>
          <w:color w:val="FF0000"/>
          <w:lang w:val="en-GB"/>
        </w:rPr>
        <w:t>must</w:t>
      </w:r>
      <w:r w:rsidRPr="007777AA">
        <w:rPr>
          <w:color w:val="FF0000"/>
          <w:lang w:val="en-GB"/>
        </w:rPr>
        <w:t xml:space="preserve"> </w:t>
      </w:r>
      <w:r w:rsidR="00421319" w:rsidRPr="007777AA">
        <w:rPr>
          <w:color w:val="FF0000"/>
          <w:lang w:val="en-GB"/>
        </w:rPr>
        <w:t xml:space="preserve">be </w:t>
      </w:r>
      <w:r w:rsidRPr="007777AA">
        <w:rPr>
          <w:color w:val="FF0000"/>
          <w:lang w:val="en-GB"/>
        </w:rPr>
        <w:t>installed again.</w:t>
      </w:r>
    </w:p>
    <w:p w14:paraId="0151E82C" w14:textId="0290D588" w:rsidR="00466402" w:rsidRDefault="00466402" w:rsidP="00466402">
      <w:pPr>
        <w:rPr>
          <w:color w:val="FF0000"/>
          <w:lang w:val="en-GB"/>
        </w:rPr>
      </w:pPr>
      <w:bookmarkStart w:id="20" w:name="_Hlk149980845"/>
      <w:r w:rsidRPr="00466402">
        <w:rPr>
          <w:b/>
          <w:bCs/>
          <w:color w:val="FF0000"/>
          <w:lang w:val="en-GB"/>
        </w:rPr>
        <w:t>Important</w:t>
      </w:r>
      <w:r>
        <w:rPr>
          <w:color w:val="FF0000"/>
          <w:lang w:val="en-GB"/>
        </w:rPr>
        <w:t xml:space="preserve">: </w:t>
      </w:r>
      <w:r w:rsidRPr="00466402">
        <w:rPr>
          <w:color w:val="FF0000"/>
          <w:lang w:val="en-GB"/>
        </w:rPr>
        <w:t>Check that your router is on the same firmware version as the packages you want to install</w:t>
      </w:r>
    </w:p>
    <w:p w14:paraId="3E44964F" w14:textId="7A4D7F17" w:rsidR="00466402" w:rsidRDefault="007F1780" w:rsidP="00466402">
      <w:pPr>
        <w:rPr>
          <w:lang w:val="en-GB"/>
        </w:rPr>
      </w:pPr>
      <w:r>
        <w:rPr>
          <w:noProof/>
          <w:lang w:val="en-GB"/>
        </w:rPr>
        <w:drawing>
          <wp:inline distT="0" distB="0" distL="0" distR="0" wp14:anchorId="0A119423" wp14:editId="7F8FEB89">
            <wp:extent cx="5943600" cy="3185795"/>
            <wp:effectExtent l="0" t="0" r="0" b="0"/>
            <wp:docPr id="44003581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35817"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bookmarkEnd w:id="20"/>
    <w:p w14:paraId="2F949125" w14:textId="73BF2E8E" w:rsidR="00E03BB6" w:rsidRDefault="00E03BB6" w:rsidP="005207E4">
      <w:pPr>
        <w:rPr>
          <w:lang w:val="en-GB"/>
        </w:rPr>
      </w:pPr>
      <w:r>
        <w:rPr>
          <w:lang w:val="en-GB"/>
        </w:rPr>
        <w:lastRenderedPageBreak/>
        <w:t>Start with the libstdcpp6 package and continue with the rest</w:t>
      </w:r>
      <w:r w:rsidR="008B6C1C">
        <w:rPr>
          <w:lang w:val="en-GB"/>
        </w:rPr>
        <w:t>.</w:t>
      </w:r>
    </w:p>
    <w:p w14:paraId="44728394" w14:textId="0B1040D1" w:rsidR="00E03BB6" w:rsidRDefault="00AB576A" w:rsidP="005207E4">
      <w:pPr>
        <w:rPr>
          <w:lang w:val="en-GB"/>
        </w:rPr>
      </w:pPr>
      <w:r>
        <w:rPr>
          <w:noProof/>
          <w:lang w:val="en-GB"/>
        </w:rPr>
        <w:drawing>
          <wp:inline distT="0" distB="0" distL="0" distR="0" wp14:anchorId="0993410F" wp14:editId="07656B43">
            <wp:extent cx="5781912" cy="1166884"/>
            <wp:effectExtent l="0" t="0" r="0" b="0"/>
            <wp:docPr id="3534595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9560" name=""/>
                    <pic:cNvPicPr/>
                  </pic:nvPicPr>
                  <pic:blipFill>
                    <a:blip r:embed="rId54">
                      <a:extLst>
                        <a:ext uri="{28A0092B-C50C-407E-A947-70E740481C1C}">
                          <a14:useLocalDpi xmlns:a14="http://schemas.microsoft.com/office/drawing/2010/main" val="0"/>
                        </a:ext>
                      </a:extLst>
                    </a:blip>
                    <a:stretch>
                      <a:fillRect/>
                    </a:stretch>
                  </pic:blipFill>
                  <pic:spPr>
                    <a:xfrm>
                      <a:off x="0" y="0"/>
                      <a:ext cx="5824197" cy="1175418"/>
                    </a:xfrm>
                    <a:prstGeom prst="rect">
                      <a:avLst/>
                    </a:prstGeom>
                  </pic:spPr>
                </pic:pic>
              </a:graphicData>
            </a:graphic>
          </wp:inline>
        </w:drawing>
      </w:r>
    </w:p>
    <w:p w14:paraId="5D2C6BF1" w14:textId="5AF3C286" w:rsidR="00E03BB6" w:rsidRDefault="00E03BB6" w:rsidP="005207E4">
      <w:pPr>
        <w:rPr>
          <w:lang w:val="en-GB"/>
        </w:rPr>
      </w:pPr>
      <w:r>
        <w:rPr>
          <w:lang w:val="en-GB"/>
        </w:rPr>
        <w:t>Your router will confirm that it installed the packages.</w:t>
      </w:r>
    </w:p>
    <w:p w14:paraId="35CB0B56" w14:textId="73AFA3EB" w:rsidR="002D658F" w:rsidRDefault="00E03BB6" w:rsidP="002D658F">
      <w:pPr>
        <w:rPr>
          <w:lang w:val="en-GB"/>
        </w:rPr>
      </w:pPr>
      <w:r>
        <w:rPr>
          <w:lang w:val="en-GB"/>
        </w:rPr>
        <w:t xml:space="preserve">Now reboot the router, and the little phone on your Yealink </w:t>
      </w:r>
      <w:r w:rsidR="00AB2F54">
        <w:rPr>
          <w:lang w:val="en-GB"/>
        </w:rPr>
        <w:t xml:space="preserve">connected to your router </w:t>
      </w:r>
      <w:r>
        <w:rPr>
          <w:lang w:val="en-GB"/>
        </w:rPr>
        <w:t>should become green. Success.</w:t>
      </w:r>
    </w:p>
    <w:p w14:paraId="1661F490" w14:textId="7C293DA8" w:rsidR="00D07668" w:rsidRDefault="002D658F" w:rsidP="002D658F">
      <w:pPr>
        <w:rPr>
          <w:lang w:val="en-GB"/>
        </w:rPr>
      </w:pPr>
      <w:r>
        <w:rPr>
          <w:lang w:val="en-GB"/>
        </w:rPr>
        <w:t xml:space="preserve">You also should find an AREDN directory in the </w:t>
      </w:r>
      <w:r w:rsidR="00AB2F54">
        <w:rPr>
          <w:lang w:val="en-GB"/>
        </w:rPr>
        <w:t>d</w:t>
      </w:r>
      <w:r>
        <w:rPr>
          <w:lang w:val="en-GB"/>
        </w:rPr>
        <w:t xml:space="preserve">irectory tab. It most probably will be empty. After </w:t>
      </w:r>
      <w:r w:rsidR="00421319">
        <w:rPr>
          <w:lang w:val="en-GB"/>
        </w:rPr>
        <w:t>about</w:t>
      </w:r>
      <w:r>
        <w:rPr>
          <w:lang w:val="en-GB"/>
        </w:rPr>
        <w:t xml:space="preserve"> one hour, it should be populated. </w:t>
      </w:r>
    </w:p>
    <w:p w14:paraId="2B782DB3" w14:textId="71573BE9" w:rsidR="00D07668" w:rsidRDefault="00D07668" w:rsidP="002D658F">
      <w:pPr>
        <w:rPr>
          <w:lang w:val="en-GB"/>
        </w:rPr>
      </w:pPr>
      <w:r>
        <w:rPr>
          <w:lang w:val="en-GB"/>
        </w:rPr>
        <w:t xml:space="preserve">If you are in a hurry, you </w:t>
      </w:r>
      <w:r w:rsidR="00F24DDD">
        <w:rPr>
          <w:lang w:val="en-GB"/>
        </w:rPr>
        <w:t xml:space="preserve">can issue </w:t>
      </w:r>
      <w:r>
        <w:rPr>
          <w:lang w:val="en-GB"/>
        </w:rPr>
        <w:t>th</w:t>
      </w:r>
      <w:r w:rsidR="00F24DDD">
        <w:rPr>
          <w:lang w:val="en-GB"/>
        </w:rPr>
        <w:t>i</w:t>
      </w:r>
      <w:r>
        <w:rPr>
          <w:lang w:val="en-GB"/>
        </w:rPr>
        <w:t>s command:</w:t>
      </w:r>
    </w:p>
    <w:p w14:paraId="0EFDEE07" w14:textId="5C5C8FFE" w:rsidR="00F24DDD" w:rsidRPr="00F24DDD" w:rsidRDefault="00000000" w:rsidP="00F24DDD">
      <w:pPr>
        <w:pStyle w:val="Code"/>
        <w:rPr>
          <w:lang w:val="en-GB"/>
        </w:rPr>
      </w:pPr>
      <w:hyperlink r:id="rId55" w:history="1">
        <w:r w:rsidR="00F24DDD" w:rsidRPr="00F24DDD">
          <w:rPr>
            <w:rStyle w:val="Hyperlink"/>
            <w:lang w:val="en-GB"/>
          </w:rPr>
          <w:t>http://localnode.local.mesh/cgi-bin/phonebook.sh</w:t>
        </w:r>
      </w:hyperlink>
    </w:p>
    <w:p w14:paraId="59200A4A" w14:textId="07D8E40A" w:rsidR="002D658F" w:rsidRDefault="00D07668" w:rsidP="002D658F">
      <w:pPr>
        <w:rPr>
          <w:lang w:val="en-GB"/>
        </w:rPr>
      </w:pPr>
      <w:r>
        <w:rPr>
          <w:lang w:val="en-GB"/>
        </w:rPr>
        <w:t xml:space="preserve">Now your phonebooks should be populated. </w:t>
      </w:r>
      <w:r w:rsidR="002D658F">
        <w:rPr>
          <w:lang w:val="en-GB"/>
        </w:rPr>
        <w:t>The names with an Asterisk</w:t>
      </w:r>
      <w:r w:rsidR="00F24DDD">
        <w:rPr>
          <w:lang w:val="en-GB"/>
        </w:rPr>
        <w:t xml:space="preserve"> in front of the name</w:t>
      </w:r>
      <w:r w:rsidR="002D658F">
        <w:rPr>
          <w:lang w:val="en-GB"/>
        </w:rPr>
        <w:t xml:space="preserve"> are phones that are currently connected to the network. The ones without one are not connected. These asterisks </w:t>
      </w:r>
      <w:r w:rsidR="00421319">
        <w:rPr>
          <w:lang w:val="en-GB"/>
        </w:rPr>
        <w:t xml:space="preserve">are </w:t>
      </w:r>
      <w:r w:rsidR="002D658F">
        <w:rPr>
          <w:lang w:val="en-GB"/>
        </w:rPr>
        <w:t xml:space="preserve">automatically downloaded to your phone every hour. You can press the </w:t>
      </w:r>
      <w:r w:rsidR="006A7911">
        <w:rPr>
          <w:lang w:val="en-GB"/>
        </w:rPr>
        <w:t>"</w:t>
      </w:r>
      <w:r w:rsidR="002D658F">
        <w:rPr>
          <w:lang w:val="en-GB"/>
        </w:rPr>
        <w:t>update</w:t>
      </w:r>
      <w:r w:rsidR="006A7911">
        <w:rPr>
          <w:lang w:val="en-GB"/>
        </w:rPr>
        <w:t>"</w:t>
      </w:r>
      <w:r w:rsidR="002D658F">
        <w:rPr>
          <w:lang w:val="en-GB"/>
        </w:rPr>
        <w:t xml:space="preserve"> button to get a newer version (the check runs every 15</w:t>
      </w:r>
      <w:r w:rsidR="00421319">
        <w:rPr>
          <w:lang w:val="en-GB"/>
        </w:rPr>
        <w:t xml:space="preserve"> minutes</w:t>
      </w:r>
      <w:r w:rsidR="002D658F">
        <w:rPr>
          <w:lang w:val="en-GB"/>
        </w:rPr>
        <w:t>).</w:t>
      </w:r>
    </w:p>
    <w:p w14:paraId="025F48F7" w14:textId="13A9606A" w:rsidR="002D658F" w:rsidRDefault="002D658F" w:rsidP="005207E4">
      <w:pPr>
        <w:rPr>
          <w:lang w:val="en-GB"/>
        </w:rPr>
      </w:pPr>
      <w:r>
        <w:rPr>
          <w:lang w:val="en-GB"/>
        </w:rPr>
        <w:t xml:space="preserve">The phonebooks are stored on your router, and your phone gets them also when it </w:t>
      </w:r>
      <w:r w:rsidR="00421319">
        <w:rPr>
          <w:lang w:val="en-GB"/>
        </w:rPr>
        <w:t>i</w:t>
      </w:r>
      <w:r>
        <w:rPr>
          <w:lang w:val="en-GB"/>
        </w:rPr>
        <w:t>s powered off for a while (during power-up).</w:t>
      </w:r>
    </w:p>
    <w:p w14:paraId="13015F09" w14:textId="670DDAEC" w:rsidR="0025705F" w:rsidRDefault="00937310" w:rsidP="00344EBD">
      <w:pPr>
        <w:rPr>
          <w:lang w:val="en-GB"/>
        </w:rPr>
      </w:pPr>
      <w:r>
        <w:rPr>
          <w:lang w:val="en-GB"/>
        </w:rPr>
        <w:t>Now</w:t>
      </w:r>
      <w:r w:rsidR="002D658F">
        <w:rPr>
          <w:lang w:val="en-GB"/>
        </w:rPr>
        <w:t>,</w:t>
      </w:r>
      <w:r>
        <w:rPr>
          <w:lang w:val="en-GB"/>
        </w:rPr>
        <w:t xml:space="preserve"> reboot your router. Your small phone in the display should now turn green (</w:t>
      </w:r>
      <w:r w:rsidR="00AD0DCE">
        <w:rPr>
          <w:lang w:val="en-GB"/>
        </w:rPr>
        <w:t>your</w:t>
      </w:r>
      <w:r>
        <w:rPr>
          <w:lang w:val="en-GB"/>
        </w:rPr>
        <w:t xml:space="preserve"> phone is registered)</w:t>
      </w:r>
      <w:r w:rsidR="002D658F">
        <w:rPr>
          <w:lang w:val="en-GB"/>
        </w:rPr>
        <w:t>,</w:t>
      </w:r>
      <w:r>
        <w:rPr>
          <w:lang w:val="en-GB"/>
        </w:rPr>
        <w:t xml:space="preserve"> </w:t>
      </w:r>
      <w:r w:rsidR="002D658F">
        <w:rPr>
          <w:lang w:val="en-GB"/>
        </w:rPr>
        <w:t xml:space="preserve">and </w:t>
      </w:r>
      <w:r w:rsidR="0025705F">
        <w:rPr>
          <w:lang w:val="en-GB"/>
        </w:rPr>
        <w:t xml:space="preserve">you can call </w:t>
      </w:r>
      <w:r w:rsidR="002D658F">
        <w:rPr>
          <w:lang w:val="en-GB"/>
        </w:rPr>
        <w:t>a</w:t>
      </w:r>
      <w:r w:rsidR="0025705F">
        <w:rPr>
          <w:lang w:val="en-GB"/>
        </w:rPr>
        <w:t xml:space="preserve"> fellow HAM for a test</w:t>
      </w:r>
      <w:r w:rsidR="00AD0DCE">
        <w:rPr>
          <w:lang w:val="en-GB"/>
        </w:rPr>
        <w:t xml:space="preserve"> using the </w:t>
      </w:r>
      <w:r w:rsidR="006A7911">
        <w:rPr>
          <w:lang w:val="en-GB"/>
        </w:rPr>
        <w:t>"</w:t>
      </w:r>
      <w:r w:rsidR="00AD0DCE">
        <w:rPr>
          <w:lang w:val="en-GB"/>
        </w:rPr>
        <w:t>direct</w:t>
      </w:r>
      <w:r w:rsidR="006A7911">
        <w:rPr>
          <w:lang w:val="en-GB"/>
        </w:rPr>
        <w:t>"</w:t>
      </w:r>
      <w:r w:rsidR="00AD0DCE">
        <w:rPr>
          <w:lang w:val="en-GB"/>
        </w:rPr>
        <w:t xml:space="preserve"> phonebook</w:t>
      </w:r>
      <w:r w:rsidR="0025705F">
        <w:rPr>
          <w:lang w:val="en-GB"/>
        </w:rPr>
        <w:t>.</w:t>
      </w:r>
      <w:r w:rsidR="002D658F">
        <w:rPr>
          <w:lang w:val="en-GB"/>
        </w:rPr>
        <w:t xml:space="preserve"> You should see a</w:t>
      </w:r>
      <w:r w:rsidR="00421319">
        <w:rPr>
          <w:lang w:val="en-GB"/>
        </w:rPr>
        <w:t>n</w:t>
      </w:r>
      <w:r w:rsidR="002D658F">
        <w:rPr>
          <w:lang w:val="en-GB"/>
        </w:rPr>
        <w:t xml:space="preserve"> </w:t>
      </w:r>
      <w:r w:rsidR="006A7911">
        <w:rPr>
          <w:lang w:val="en-GB"/>
        </w:rPr>
        <w:t>"</w:t>
      </w:r>
      <w:r w:rsidR="002D658F">
        <w:rPr>
          <w:lang w:val="en-GB"/>
        </w:rPr>
        <w:t>HD</w:t>
      </w:r>
      <w:r w:rsidR="006A7911">
        <w:rPr>
          <w:lang w:val="en-GB"/>
        </w:rPr>
        <w:t>"</w:t>
      </w:r>
      <w:r w:rsidR="002D658F">
        <w:rPr>
          <w:lang w:val="en-GB"/>
        </w:rPr>
        <w:t xml:space="preserve"> sign in the display </w:t>
      </w:r>
      <w:r w:rsidR="00421319">
        <w:rPr>
          <w:lang w:val="en-GB"/>
        </w:rPr>
        <w:t>showing</w:t>
      </w:r>
      <w:r w:rsidR="002D658F">
        <w:rPr>
          <w:lang w:val="en-GB"/>
        </w:rPr>
        <w:t xml:space="preserve"> that your phones use the best available quality.</w:t>
      </w:r>
    </w:p>
    <w:p w14:paraId="3D5D83B3" w14:textId="77777777" w:rsidR="00B050CE" w:rsidRDefault="00B050CE" w:rsidP="00B050CE">
      <w:pPr>
        <w:pStyle w:val="berschrift2"/>
        <w:rPr>
          <w:lang w:val="en-GB"/>
        </w:rPr>
      </w:pPr>
      <w:bookmarkStart w:id="21" w:name="_Toc164196502"/>
      <w:bookmarkStart w:id="22" w:name="_Hlk150845296"/>
      <w:r>
        <w:rPr>
          <w:lang w:val="en-GB"/>
        </w:rPr>
        <w:t>Config file</w:t>
      </w:r>
      <w:bookmarkEnd w:id="21"/>
    </w:p>
    <w:p w14:paraId="5B4B7666" w14:textId="41C9CDDA" w:rsidR="00F5668C" w:rsidRDefault="00B050CE" w:rsidP="00344EBD">
      <w:pPr>
        <w:rPr>
          <w:lang w:val="en-GB"/>
        </w:rPr>
      </w:pPr>
      <w:r>
        <w:rPr>
          <w:lang w:val="en-GB"/>
        </w:rPr>
        <w:t>Y</w:t>
      </w:r>
      <w:r w:rsidR="00F5668C">
        <w:rPr>
          <w:lang w:val="en-GB"/>
        </w:rPr>
        <w:t xml:space="preserve">ou can influence the </w:t>
      </w:r>
      <w:r>
        <w:rPr>
          <w:lang w:val="en-GB"/>
        </w:rPr>
        <w:t>behaviour</w:t>
      </w:r>
      <w:r w:rsidR="00F5668C">
        <w:rPr>
          <w:lang w:val="en-GB"/>
        </w:rPr>
        <w:t xml:space="preserve"> of your phonebook software by changing parameters with the command</w:t>
      </w:r>
    </w:p>
    <w:p w14:paraId="4785B34D" w14:textId="1130B0BB" w:rsidR="00F5668C" w:rsidRDefault="00F5668C" w:rsidP="00F5668C">
      <w:pPr>
        <w:pStyle w:val="Code"/>
        <w:rPr>
          <w:lang w:val="en-GB"/>
        </w:rPr>
      </w:pPr>
      <w:r>
        <w:rPr>
          <w:lang w:val="en-GB"/>
        </w:rPr>
        <w:t xml:space="preserve">vi </w:t>
      </w:r>
      <w:r w:rsidRPr="00F5668C">
        <w:rPr>
          <w:lang w:val="en-US"/>
        </w:rPr>
        <w:t>/etc/config/phonebook</w:t>
      </w:r>
    </w:p>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"pbx"</w:t>
      </w:r>
    </w:p>
    <w:p w14:paraId="6857EE03" w14:textId="3B7BC2E3" w:rsidR="00B050CE" w:rsidRPr="007367B4" w:rsidRDefault="00B050CE" w:rsidP="00B050CE">
      <w:pPr>
        <w:pStyle w:val="Code"/>
        <w:rPr>
          <w:lang w:val="en-US"/>
        </w:rPr>
      </w:pPr>
      <w:r w:rsidRPr="007367B4">
        <w:rPr>
          <w:lang w:val="en-US"/>
        </w:rPr>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"pbx,direct,combined"</w:t>
      </w:r>
    </w:p>
    <w:p w14:paraId="2A71C2A8" w14:textId="77777777" w:rsidR="00F5668C" w:rsidRPr="00B050CE" w:rsidRDefault="00F5668C" w:rsidP="00F5668C">
      <w:pPr>
        <w:rPr>
          <w:b/>
          <w:bCs/>
          <w:lang w:val="en-GB"/>
        </w:rPr>
      </w:pPr>
      <w:r w:rsidRPr="00B050CE">
        <w:rPr>
          <w:b/>
          <w:bCs/>
          <w:lang w:val="en-GB"/>
        </w:rPr>
        <w:t>targets: Comma separated list of targets to export.</w:t>
      </w:r>
    </w:p>
    <w:p w14:paraId="418E478C" w14:textId="1470889E" w:rsidR="00B050CE" w:rsidRDefault="00B050CE" w:rsidP="00B050CE">
      <w:pPr>
        <w:rPr>
          <w:lang w:val="en-GB"/>
        </w:rPr>
      </w:pPr>
      <w:r w:rsidRPr="00F5668C">
        <w:rPr>
          <w:lang w:val="en-GB"/>
        </w:rPr>
        <w:lastRenderedPageBreak/>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generic,yealink,cisco,snom</w:t>
      </w:r>
    </w:p>
    <w:p w14:paraId="1BF8039B" w14:textId="1D177980" w:rsidR="00B050CE" w:rsidRDefault="00B050CE" w:rsidP="00B050CE">
      <w:pPr>
        <w:pStyle w:val="berschrift2"/>
        <w:rPr>
          <w:lang w:val="en-GB"/>
        </w:rPr>
      </w:pPr>
      <w:bookmarkStart w:id="23" w:name="_Toc164196503"/>
      <w:r>
        <w:rPr>
          <w:lang w:val="en-GB"/>
        </w:rPr>
        <w:t>Using a PBX in parallel</w:t>
      </w:r>
      <w:bookmarkEnd w:id="23"/>
    </w:p>
    <w:bookmarkEnd w:id="22"/>
    <w:p w14:paraId="37D1C9A8" w14:textId="2B133C2B" w:rsidR="00AD0DCE" w:rsidRPr="00344EBD"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sectPr w:rsidR="00AD0DCE" w:rsidRPr="00344E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173B8"/>
    <w:rsid w:val="00032D81"/>
    <w:rsid w:val="00034286"/>
    <w:rsid w:val="000B4320"/>
    <w:rsid w:val="00144A80"/>
    <w:rsid w:val="001A089A"/>
    <w:rsid w:val="001A3353"/>
    <w:rsid w:val="00220B19"/>
    <w:rsid w:val="002222EB"/>
    <w:rsid w:val="0025705F"/>
    <w:rsid w:val="002A5A7D"/>
    <w:rsid w:val="002C1396"/>
    <w:rsid w:val="002D658F"/>
    <w:rsid w:val="00344EBD"/>
    <w:rsid w:val="00363BE1"/>
    <w:rsid w:val="003830CB"/>
    <w:rsid w:val="003B711D"/>
    <w:rsid w:val="003E3C28"/>
    <w:rsid w:val="00421319"/>
    <w:rsid w:val="0045692E"/>
    <w:rsid w:val="00466402"/>
    <w:rsid w:val="004A15A4"/>
    <w:rsid w:val="004F220F"/>
    <w:rsid w:val="005207E4"/>
    <w:rsid w:val="005566F7"/>
    <w:rsid w:val="00564F43"/>
    <w:rsid w:val="00567FE8"/>
    <w:rsid w:val="005A5304"/>
    <w:rsid w:val="005E0F78"/>
    <w:rsid w:val="005E3CD0"/>
    <w:rsid w:val="0063311A"/>
    <w:rsid w:val="00650296"/>
    <w:rsid w:val="006A7911"/>
    <w:rsid w:val="006B3258"/>
    <w:rsid w:val="006E3DD3"/>
    <w:rsid w:val="00727215"/>
    <w:rsid w:val="007367B4"/>
    <w:rsid w:val="007777AA"/>
    <w:rsid w:val="007872A2"/>
    <w:rsid w:val="00792E2A"/>
    <w:rsid w:val="007F1780"/>
    <w:rsid w:val="007F2A87"/>
    <w:rsid w:val="008465AE"/>
    <w:rsid w:val="00855674"/>
    <w:rsid w:val="00860620"/>
    <w:rsid w:val="008B6C1C"/>
    <w:rsid w:val="008C56F8"/>
    <w:rsid w:val="00937310"/>
    <w:rsid w:val="00940B79"/>
    <w:rsid w:val="00957E9D"/>
    <w:rsid w:val="009856B0"/>
    <w:rsid w:val="00A11EF3"/>
    <w:rsid w:val="00A37910"/>
    <w:rsid w:val="00A5343B"/>
    <w:rsid w:val="00AB2F54"/>
    <w:rsid w:val="00AB576A"/>
    <w:rsid w:val="00AD0DCE"/>
    <w:rsid w:val="00B050CE"/>
    <w:rsid w:val="00B10052"/>
    <w:rsid w:val="00B2554F"/>
    <w:rsid w:val="00B5210A"/>
    <w:rsid w:val="00B56C3E"/>
    <w:rsid w:val="00BE4D81"/>
    <w:rsid w:val="00C22B2E"/>
    <w:rsid w:val="00C259FA"/>
    <w:rsid w:val="00C36344"/>
    <w:rsid w:val="00C63CA7"/>
    <w:rsid w:val="00C64A5D"/>
    <w:rsid w:val="00C65798"/>
    <w:rsid w:val="00CA11AB"/>
    <w:rsid w:val="00CC2046"/>
    <w:rsid w:val="00D07668"/>
    <w:rsid w:val="00D13C67"/>
    <w:rsid w:val="00D6761F"/>
    <w:rsid w:val="00DC35CF"/>
    <w:rsid w:val="00DE2EF4"/>
    <w:rsid w:val="00E03BB6"/>
    <w:rsid w:val="00E11255"/>
    <w:rsid w:val="00E614CE"/>
    <w:rsid w:val="00EB675C"/>
    <w:rsid w:val="00EC1BC6"/>
    <w:rsid w:val="00EF0A5F"/>
    <w:rsid w:val="00F2326A"/>
    <w:rsid w:val="00F24DDD"/>
    <w:rsid w:val="00F4505B"/>
    <w:rsid w:val="00F55B5B"/>
    <w:rsid w:val="00F5668C"/>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downloads.arednmesh.org/firmware/html/stable.html" TargetMode="External"/><Relationship Id="rId39" Type="http://schemas.openxmlformats.org/officeDocument/2006/relationships/image" Target="media/image27.png"/><Relationship Id="rId21" Type="http://schemas.openxmlformats.org/officeDocument/2006/relationships/hyperlink" Target="http://localnode.local.mesh/arednstack/phonebook_generic_pbx.x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0.png"/><Relationship Id="rId50" Type="http://schemas.openxmlformats.org/officeDocument/2006/relationships/hyperlink" Target="mailto:178230@178230.local.mesh" TargetMode="External"/><Relationship Id="rId55" Type="http://schemas.openxmlformats.org/officeDocument/2006/relationships/hyperlink" Target="http://localnode.local.mesh/cgi-bin/phonebook.sh" TargetMode="External"/><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arednstack/phonebook_generic_direct.x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hyperlink" Target="https://github.com/dhamstack/AREDNstack"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google.com/spreadsheets/d/1g33BHSXMC8T4Cmfz_Zq-XxtPP17dtEBexF2i4KKe_Mc/edit?usp=sharing" TargetMode="External"/><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docs.arednmesh.org/en/latest/arednGettingStarted/installing_firmware.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1</Pages>
  <Words>2530</Words>
  <Characters>14424</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42</cp:revision>
  <cp:lastPrinted>2024-04-16T19:49:00Z</cp:lastPrinted>
  <dcterms:created xsi:type="dcterms:W3CDTF">2023-09-20T15:58:00Z</dcterms:created>
  <dcterms:modified xsi:type="dcterms:W3CDTF">2024-04-16T19:49:00Z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