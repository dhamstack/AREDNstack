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3874E" w14:textId="77777777" w:rsidR="00876632" w:rsidRDefault="00876632" w:rsidP="00262208">
      <w:pPr>
        <w:pStyle w:val="Titel"/>
        <w:rPr>
          <w:lang w:val="de-CH"/>
        </w:rPr>
      </w:pPr>
    </w:p>
    <w:p w14:paraId="3D89F77C" w14:textId="77777777" w:rsidR="00876632" w:rsidRDefault="00876632" w:rsidP="00262208">
      <w:pPr>
        <w:pStyle w:val="Titel"/>
        <w:rPr>
          <w:lang w:val="de-CH"/>
        </w:rPr>
      </w:pPr>
    </w:p>
    <w:p w14:paraId="17ACA358" w14:textId="77777777" w:rsidR="00876632" w:rsidRDefault="00876632" w:rsidP="00262208">
      <w:pPr>
        <w:pStyle w:val="Titel"/>
        <w:rPr>
          <w:lang w:val="de-CH"/>
        </w:rPr>
      </w:pPr>
    </w:p>
    <w:p w14:paraId="7467CA15" w14:textId="77777777" w:rsidR="00876632" w:rsidRDefault="00876632" w:rsidP="00262208">
      <w:pPr>
        <w:pStyle w:val="Titel"/>
        <w:rPr>
          <w:lang w:val="de-CH"/>
        </w:rPr>
      </w:pPr>
    </w:p>
    <w:p w14:paraId="0E70276D" w14:textId="77777777" w:rsidR="00876632" w:rsidRDefault="00876632" w:rsidP="00262208">
      <w:pPr>
        <w:pStyle w:val="Titel"/>
        <w:rPr>
          <w:lang w:val="de-CH"/>
        </w:rPr>
      </w:pPr>
    </w:p>
    <w:p w14:paraId="00BFE396" w14:textId="77777777" w:rsidR="00876632" w:rsidRDefault="00876632" w:rsidP="00262208">
      <w:pPr>
        <w:pStyle w:val="Titel"/>
        <w:rPr>
          <w:lang w:val="de-CH"/>
        </w:rPr>
      </w:pPr>
    </w:p>
    <w:p w14:paraId="6BBDCDCE" w14:textId="602100AB" w:rsidR="00DC35CF" w:rsidRPr="00170AF8" w:rsidRDefault="00262208" w:rsidP="00876632">
      <w:pPr>
        <w:pStyle w:val="Titel"/>
        <w:jc w:val="center"/>
        <w:rPr>
          <w:sz w:val="72"/>
          <w:szCs w:val="72"/>
        </w:rPr>
      </w:pPr>
      <w:r w:rsidRPr="00170AF8">
        <w:rPr>
          <w:sz w:val="72"/>
          <w:szCs w:val="72"/>
        </w:rPr>
        <w:t>AREDN</w:t>
      </w:r>
      <w:r w:rsidR="00876632" w:rsidRPr="00170AF8">
        <w:rPr>
          <w:sz w:val="72"/>
          <w:szCs w:val="72"/>
        </w:rPr>
        <w:t xml:space="preserve"> Do</w:t>
      </w:r>
      <w:r w:rsidR="00170AF8" w:rsidRPr="00170AF8">
        <w:rPr>
          <w:sz w:val="72"/>
          <w:szCs w:val="72"/>
        </w:rPr>
        <w:t>c</w:t>
      </w:r>
      <w:r w:rsidR="00876632" w:rsidRPr="00170AF8">
        <w:rPr>
          <w:sz w:val="72"/>
          <w:szCs w:val="72"/>
        </w:rPr>
        <w:t>umentation f</w:t>
      </w:r>
      <w:r w:rsidR="00170AF8" w:rsidRPr="00170AF8">
        <w:rPr>
          <w:sz w:val="72"/>
          <w:szCs w:val="72"/>
        </w:rPr>
        <w:t>o</w:t>
      </w:r>
      <w:r w:rsidR="00876632" w:rsidRPr="00170AF8">
        <w:rPr>
          <w:sz w:val="72"/>
          <w:szCs w:val="72"/>
        </w:rPr>
        <w:t xml:space="preserve">r </w:t>
      </w:r>
      <w:proofErr w:type="spellStart"/>
      <w:r w:rsidR="00876632" w:rsidRPr="00170AF8">
        <w:rPr>
          <w:sz w:val="72"/>
          <w:szCs w:val="72"/>
        </w:rPr>
        <w:t>Mikrotik</w:t>
      </w:r>
      <w:proofErr w:type="spellEnd"/>
      <w:r w:rsidR="00876632" w:rsidRPr="00170AF8">
        <w:rPr>
          <w:sz w:val="72"/>
          <w:szCs w:val="72"/>
        </w:rPr>
        <w:t xml:space="preserve"> </w:t>
      </w:r>
      <w:r w:rsidR="00170AF8" w:rsidRPr="00170AF8">
        <w:rPr>
          <w:sz w:val="72"/>
          <w:szCs w:val="72"/>
        </w:rPr>
        <w:t>devices</w:t>
      </w:r>
      <w:r w:rsidR="00876632" w:rsidRPr="00170AF8">
        <w:rPr>
          <w:sz w:val="72"/>
          <w:szCs w:val="72"/>
        </w:rPr>
        <w:t xml:space="preserve"> </w:t>
      </w:r>
      <w:r w:rsidR="00170AF8" w:rsidRPr="00170AF8">
        <w:rPr>
          <w:sz w:val="72"/>
          <w:szCs w:val="72"/>
        </w:rPr>
        <w:t>a</w:t>
      </w:r>
      <w:r w:rsidR="00876632" w:rsidRPr="00170AF8">
        <w:rPr>
          <w:sz w:val="72"/>
          <w:szCs w:val="72"/>
        </w:rPr>
        <w:t xml:space="preserve">nd Yealink </w:t>
      </w:r>
      <w:r w:rsidR="00170AF8" w:rsidRPr="00170AF8">
        <w:rPr>
          <w:sz w:val="72"/>
          <w:szCs w:val="72"/>
        </w:rPr>
        <w:t>t</w:t>
      </w:r>
      <w:r w:rsidR="00876632" w:rsidRPr="00170AF8">
        <w:rPr>
          <w:sz w:val="72"/>
          <w:szCs w:val="72"/>
        </w:rPr>
        <w:t>ele</w:t>
      </w:r>
      <w:r w:rsidR="00170AF8" w:rsidRPr="00170AF8">
        <w:rPr>
          <w:sz w:val="72"/>
          <w:szCs w:val="72"/>
        </w:rPr>
        <w:t>ph</w:t>
      </w:r>
      <w:r w:rsidR="00876632" w:rsidRPr="00170AF8">
        <w:rPr>
          <w:sz w:val="72"/>
          <w:szCs w:val="72"/>
        </w:rPr>
        <w:t>one</w:t>
      </w:r>
      <w:r w:rsidR="00170AF8">
        <w:rPr>
          <w:sz w:val="72"/>
          <w:szCs w:val="72"/>
        </w:rPr>
        <w:t>s</w:t>
      </w:r>
    </w:p>
    <w:p w14:paraId="4D189914" w14:textId="43B56EEE" w:rsidR="00876632" w:rsidRPr="00170AF8" w:rsidRDefault="00876632" w:rsidP="00876632">
      <w:pPr>
        <w:jc w:val="center"/>
      </w:pPr>
    </w:p>
    <w:p w14:paraId="226D720F" w14:textId="4CC84C13" w:rsidR="00865BE5" w:rsidRPr="00D412D8" w:rsidRDefault="00876632" w:rsidP="00876632">
      <w:pPr>
        <w:jc w:val="center"/>
        <w:rPr>
          <w:sz w:val="32"/>
          <w:szCs w:val="32"/>
        </w:rPr>
      </w:pPr>
      <w:r w:rsidRPr="00D412D8">
        <w:rPr>
          <w:sz w:val="32"/>
          <w:szCs w:val="32"/>
        </w:rPr>
        <w:t>Andreas Spiess, HB9BLA</w:t>
      </w:r>
    </w:p>
    <w:p w14:paraId="3B1B508A" w14:textId="77777777" w:rsidR="00865BE5" w:rsidRPr="00D412D8" w:rsidRDefault="00865BE5">
      <w:pPr>
        <w:rPr>
          <w:sz w:val="32"/>
          <w:szCs w:val="32"/>
        </w:rPr>
      </w:pPr>
      <w:r w:rsidRPr="00D412D8">
        <w:rPr>
          <w:sz w:val="32"/>
          <w:szCs w:val="32"/>
        </w:rPr>
        <w:br w:type="page"/>
      </w:r>
    </w:p>
    <w:p w14:paraId="7F807DC8" w14:textId="77777777" w:rsidR="00170AF8" w:rsidRPr="00170AF8" w:rsidRDefault="00170AF8" w:rsidP="00170AF8">
      <w:pPr>
        <w:pStyle w:val="berschrift1"/>
      </w:pPr>
      <w:r w:rsidRPr="00170AF8">
        <w:lastRenderedPageBreak/>
        <w:t xml:space="preserve">Flash </w:t>
      </w:r>
      <w:proofErr w:type="spellStart"/>
      <w:r w:rsidRPr="00170AF8">
        <w:t>Mikrotik</w:t>
      </w:r>
      <w:proofErr w:type="spellEnd"/>
      <w:r w:rsidRPr="00170AF8">
        <w:t xml:space="preserve"> devices</w:t>
      </w:r>
    </w:p>
    <w:p w14:paraId="7F667017" w14:textId="431CC3FE" w:rsidR="00170AF8" w:rsidRPr="00170AF8" w:rsidRDefault="00170AF8" w:rsidP="00170AF8">
      <w:pPr>
        <w:pStyle w:val="berschrift2"/>
      </w:pPr>
      <w:r>
        <w:t>P</w:t>
      </w:r>
      <w:r w:rsidRPr="00170AF8">
        <w:t>reparations</w:t>
      </w:r>
    </w:p>
    <w:p w14:paraId="17E72E19" w14:textId="6CA886DD" w:rsidR="00170AF8" w:rsidRPr="00170AF8" w:rsidRDefault="00170AF8" w:rsidP="00170AF8">
      <w:r w:rsidRPr="00170AF8">
        <w:t xml:space="preserve">The small </w:t>
      </w:r>
      <w:proofErr w:type="spellStart"/>
      <w:r w:rsidRPr="00170AF8">
        <w:t>Mikrotik</w:t>
      </w:r>
      <w:proofErr w:type="spellEnd"/>
      <w:r w:rsidRPr="00170AF8">
        <w:t xml:space="preserve"> box or square </w:t>
      </w:r>
      <w:r>
        <w:t>Access Point</w:t>
      </w:r>
      <w:r w:rsidRPr="00170AF8">
        <w:t xml:space="preserve"> </w:t>
      </w:r>
      <w:r>
        <w:t xml:space="preserve">(AP) </w:t>
      </w:r>
      <w:r w:rsidRPr="00170AF8">
        <w:t>will he</w:t>
      </w:r>
      <w:r w:rsidR="005B351E">
        <w:t>reafter</w:t>
      </w:r>
      <w:r w:rsidRPr="00170AF8">
        <w:t xml:space="preserve"> be referred to as "target devices</w:t>
      </w:r>
      <w:r w:rsidR="005B351E">
        <w:t>."</w:t>
      </w:r>
      <w:r w:rsidRPr="00170AF8">
        <w:t xml:space="preserve"> </w:t>
      </w:r>
      <w:r w:rsidRPr="00290CC8">
        <w:rPr>
          <w:color w:val="00B050"/>
        </w:rPr>
        <w:t>Green are the notes for the AP.</w:t>
      </w:r>
    </w:p>
    <w:p w14:paraId="1AE045C8" w14:textId="55A5D2A5" w:rsidR="00170AF8" w:rsidRDefault="00170AF8" w:rsidP="00170AF8">
      <w:r w:rsidRPr="00170AF8">
        <w:t>Deactivate Wi</w:t>
      </w:r>
      <w:r w:rsidR="005B351E">
        <w:t>-F</w:t>
      </w:r>
      <w:r w:rsidRPr="00170AF8">
        <w:t>i on the PC and copy the «</w:t>
      </w:r>
      <w:proofErr w:type="spellStart"/>
      <w:r>
        <w:t>Installation</w:t>
      </w:r>
      <w:r w:rsidRPr="00170AF8">
        <w:t>_</w:t>
      </w:r>
      <w:r>
        <w:t>Directory</w:t>
      </w:r>
      <w:proofErr w:type="spellEnd"/>
      <w:r w:rsidRPr="00170AF8">
        <w:t xml:space="preserve">» </w:t>
      </w:r>
      <w:r w:rsidR="005B351E">
        <w:t xml:space="preserve">to </w:t>
      </w:r>
      <w:r>
        <w:t>a known place on</w:t>
      </w:r>
      <w:r w:rsidRPr="00170AF8">
        <w:t xml:space="preserve"> your PC. Since all the necessary files </w:t>
      </w:r>
      <w:r>
        <w:t xml:space="preserve">for the target devices </w:t>
      </w:r>
      <w:r w:rsidRPr="00170AF8">
        <w:t>are available, you don't have to download anything</w:t>
      </w:r>
      <w:r>
        <w:t xml:space="preserve"> else</w:t>
      </w:r>
      <w:r w:rsidRPr="00170AF8">
        <w:t>.</w:t>
      </w:r>
      <w:r>
        <w:t xml:space="preserve"> Unless you want to check the newest version of the files on </w:t>
      </w:r>
      <w:hyperlink r:id="rId8" w:history="1">
        <w:r w:rsidR="00290CC8" w:rsidRPr="008C2A65">
          <w:rPr>
            <w:rStyle w:val="Hyperlink"/>
          </w:rPr>
          <w:t>http://downloads.arednmesh.org/firmware/html/stable.html</w:t>
        </w:r>
      </w:hyperlink>
      <w:r w:rsidR="00290CC8">
        <w:t xml:space="preserve"> </w:t>
      </w:r>
      <w:r>
        <w:t>.</w:t>
      </w:r>
    </w:p>
    <w:p w14:paraId="28E1D530" w14:textId="2D544D97" w:rsidR="00170AF8" w:rsidRPr="00170AF8" w:rsidRDefault="00170AF8" w:rsidP="00170AF8">
      <w:r w:rsidRPr="00170AF8">
        <w:t>Unpack the target device, including the power supply</w:t>
      </w:r>
      <w:r w:rsidR="005B351E">
        <w:t xml:space="preserve">, two short network cables, and the AP's PoE adapter (Y cable) </w:t>
      </w:r>
    </w:p>
    <w:p w14:paraId="7ABC4982" w14:textId="77777777" w:rsidR="00170AF8" w:rsidRPr="00170AF8" w:rsidRDefault="00170AF8" w:rsidP="00170AF8">
      <w:r w:rsidRPr="00170AF8">
        <w:t>Supply power to the target device.</w:t>
      </w:r>
    </w:p>
    <w:p w14:paraId="245CED79" w14:textId="4B5C37DB" w:rsidR="00170AF8" w:rsidRPr="00170AF8" w:rsidRDefault="00170AF8" w:rsidP="00170AF8">
      <w:r w:rsidRPr="00170AF8">
        <w:t xml:space="preserve">Two files are required for an initial installation, BIN and ELF. </w:t>
      </w:r>
      <w:r w:rsidR="00290CC8">
        <w:t xml:space="preserve">As said, they are already in your directory. </w:t>
      </w:r>
      <w:r w:rsidRPr="00170AF8">
        <w:t>Both target devices need the same .elf file.</w:t>
      </w:r>
    </w:p>
    <w:p w14:paraId="1C0F0E81" w14:textId="163163E3" w:rsidR="00170AF8" w:rsidRPr="00170AF8" w:rsidRDefault="00170AF8" w:rsidP="00170AF8">
      <w:r w:rsidRPr="00170AF8">
        <w:t xml:space="preserve">The name of the hap </w:t>
      </w:r>
      <w:r w:rsidR="00290CC8">
        <w:t xml:space="preserve">router </w:t>
      </w:r>
      <w:r w:rsidRPr="00170AF8">
        <w:t>is: RB912UAG-5HPnD</w:t>
      </w:r>
      <w:r w:rsidR="005B351E">
        <w:t>,</w:t>
      </w:r>
      <w:r w:rsidRPr="00170AF8">
        <w:t xml:space="preserve"> and the .bin file has a 16M-</w:t>
      </w:r>
      <w:r w:rsidRPr="00290CC8">
        <w:rPr>
          <w:u w:val="single"/>
        </w:rPr>
        <w:t>ac</w:t>
      </w:r>
      <w:r w:rsidRPr="00170AF8">
        <w:t xml:space="preserve"> in the name.</w:t>
      </w:r>
    </w:p>
    <w:p w14:paraId="08AC32A6" w14:textId="7FD1C09F" w:rsidR="00170AF8" w:rsidRPr="00290CC8" w:rsidRDefault="00170AF8" w:rsidP="00170AF8">
      <w:pPr>
        <w:rPr>
          <w:color w:val="00B050"/>
        </w:rPr>
      </w:pPr>
      <w:r w:rsidRPr="00290CC8">
        <w:rPr>
          <w:color w:val="00B050"/>
        </w:rPr>
        <w:t xml:space="preserve">The name of the </w:t>
      </w:r>
      <w:r w:rsidR="00290CC8" w:rsidRPr="00290CC8">
        <w:rPr>
          <w:color w:val="00B050"/>
        </w:rPr>
        <w:t>AP</w:t>
      </w:r>
      <w:r w:rsidRPr="00290CC8">
        <w:rPr>
          <w:color w:val="00B050"/>
        </w:rPr>
        <w:t xml:space="preserve"> is: RBSXTsq-5HPnD</w:t>
      </w:r>
      <w:r w:rsidR="005B351E">
        <w:rPr>
          <w:color w:val="00B050"/>
        </w:rPr>
        <w:t>,</w:t>
      </w:r>
      <w:r w:rsidRPr="00290CC8">
        <w:rPr>
          <w:color w:val="00B050"/>
        </w:rPr>
        <w:t xml:space="preserve"> and the file has a 16M with </w:t>
      </w:r>
      <w:r w:rsidRPr="00290CC8">
        <w:rPr>
          <w:color w:val="00B050"/>
          <w:u w:val="single"/>
        </w:rPr>
        <w:t>no ac</w:t>
      </w:r>
      <w:r w:rsidRPr="00290CC8">
        <w:rPr>
          <w:color w:val="00B050"/>
        </w:rPr>
        <w:t xml:space="preserve"> in the name.</w:t>
      </w:r>
    </w:p>
    <w:p w14:paraId="511FBE3B" w14:textId="63577371" w:rsidR="00170AF8" w:rsidRPr="00170AF8" w:rsidRDefault="00170AF8" w:rsidP="00170AF8">
      <w:r w:rsidRPr="00170AF8">
        <w:t>Then download the Tiny PXE Server (</w:t>
      </w:r>
      <w:proofErr w:type="gramStart"/>
      <w:r w:rsidRPr="00170AF8">
        <w:t>http://erwan.labalec.fr/tinypxeserver/pxesrv.zip )</w:t>
      </w:r>
      <w:proofErr w:type="gramEnd"/>
      <w:r w:rsidRPr="00170AF8">
        <w:t>, unpack it</w:t>
      </w:r>
      <w:r w:rsidR="005B351E">
        <w:t>,</w:t>
      </w:r>
      <w:r w:rsidRPr="00170AF8">
        <w:t xml:space="preserve"> and save it in a directory (also available in </w:t>
      </w:r>
      <w:r w:rsidR="00290CC8">
        <w:t>our</w:t>
      </w:r>
      <w:r w:rsidRPr="00170AF8">
        <w:t xml:space="preserve"> directory).</w:t>
      </w:r>
    </w:p>
    <w:p w14:paraId="6D5010F8" w14:textId="63375F60" w:rsidR="00170AF8" w:rsidRPr="00290CC8" w:rsidRDefault="00170AF8" w:rsidP="00170AF8">
      <w:r w:rsidRPr="00170AF8">
        <w:t xml:space="preserve">Rename the .elf file to </w:t>
      </w:r>
      <w:proofErr w:type="spellStart"/>
      <w:r w:rsidRPr="00170AF8">
        <w:t>rb.elf</w:t>
      </w:r>
      <w:proofErr w:type="spellEnd"/>
      <w:r w:rsidRPr="00170AF8">
        <w:t xml:space="preserve"> and save it in the «Files» folder of the PXE server (overwrite if necessary). </w:t>
      </w:r>
      <w:r w:rsidR="00290CC8">
        <w:t>In our directory, this is already</w:t>
      </w:r>
      <w:r w:rsidRPr="00290CC8">
        <w:t xml:space="preserve"> done.</w:t>
      </w:r>
    </w:p>
    <w:p w14:paraId="343EFFDC" w14:textId="2CF49DE7" w:rsidR="00B07B22" w:rsidRPr="00290CC8" w:rsidRDefault="00290CC8" w:rsidP="007B6AE1">
      <w:pPr>
        <w:pStyle w:val="berschrift2"/>
      </w:pPr>
      <w:r w:rsidRPr="00290CC8">
        <w:t xml:space="preserve">Change </w:t>
      </w:r>
      <w:r w:rsidR="00005B7D" w:rsidRPr="00290CC8">
        <w:t xml:space="preserve">PC </w:t>
      </w:r>
      <w:r w:rsidRPr="00290CC8">
        <w:t>to a f</w:t>
      </w:r>
      <w:r w:rsidR="00005B7D" w:rsidRPr="00290CC8">
        <w:t>ix</w:t>
      </w:r>
      <w:r w:rsidR="005B351E">
        <w:t>ed</w:t>
      </w:r>
      <w:r w:rsidR="00005B7D" w:rsidRPr="00290CC8">
        <w:t xml:space="preserve"> IP </w:t>
      </w:r>
      <w:r w:rsidRPr="00290CC8">
        <w:t>a</w:t>
      </w:r>
      <w:r w:rsidR="00005B7D" w:rsidRPr="00290CC8">
        <w:t>d</w:t>
      </w:r>
      <w:r w:rsidRPr="00290CC8">
        <w:t>d</w:t>
      </w:r>
      <w:r w:rsidR="00005B7D" w:rsidRPr="00290CC8">
        <w:t>res</w:t>
      </w:r>
      <w:r w:rsidRPr="00290CC8">
        <w:t>s</w:t>
      </w:r>
    </w:p>
    <w:p w14:paraId="4A6AEE05" w14:textId="0C0F46DA" w:rsidR="00005B7D" w:rsidRPr="00D412D8" w:rsidRDefault="00290CC8" w:rsidP="00594F0F">
      <w:r w:rsidRPr="00D412D8">
        <w:t>Type</w:t>
      </w:r>
    </w:p>
    <w:p w14:paraId="0E1E6A94" w14:textId="77777777" w:rsidR="00B07B22" w:rsidRPr="00D412D8" w:rsidRDefault="00594F0F" w:rsidP="00B07B22">
      <w:pPr>
        <w:pStyle w:val="Code"/>
        <w:rPr>
          <w:lang w:val="en-US"/>
        </w:rPr>
      </w:pPr>
      <w:proofErr w:type="spellStart"/>
      <w:r w:rsidRPr="00D412D8">
        <w:rPr>
          <w:lang w:val="en-US"/>
        </w:rPr>
        <w:t>ncpa.cpl</w:t>
      </w:r>
      <w:proofErr w:type="spellEnd"/>
    </w:p>
    <w:p w14:paraId="1F327E5E" w14:textId="66AD8C94" w:rsidR="00594F0F" w:rsidRPr="00290CC8" w:rsidRDefault="004534B2" w:rsidP="00594F0F">
      <w:r w:rsidRPr="00290CC8">
        <w:t>in</w:t>
      </w:r>
      <w:r w:rsidR="00290CC8" w:rsidRPr="00290CC8">
        <w:t xml:space="preserve">to </w:t>
      </w:r>
      <w:r w:rsidRPr="00290CC8">
        <w:t xml:space="preserve">Windows </w:t>
      </w:r>
      <w:r w:rsidR="00290CC8" w:rsidRPr="00290CC8">
        <w:t>search</w:t>
      </w:r>
      <w:r w:rsidR="00005B7D" w:rsidRPr="00290CC8">
        <w:br/>
      </w:r>
      <w:r w:rsidR="00594F0F" w:rsidRPr="00290CC8">
        <w:br/>
      </w:r>
      <w:r w:rsidR="00B07B22">
        <w:rPr>
          <w:noProof/>
        </w:rPr>
        <w:drawing>
          <wp:inline distT="0" distB="0" distL="0" distR="0" wp14:anchorId="16CFC8E3" wp14:editId="2216FC9A">
            <wp:extent cx="3098800" cy="25121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2200" cy="2523009"/>
                    </a:xfrm>
                    <a:prstGeom prst="rect">
                      <a:avLst/>
                    </a:prstGeom>
                  </pic:spPr>
                </pic:pic>
              </a:graphicData>
            </a:graphic>
          </wp:inline>
        </w:drawing>
      </w:r>
    </w:p>
    <w:p w14:paraId="7D10B9A6" w14:textId="32BC0C11" w:rsidR="00594F0F" w:rsidRPr="00290CC8" w:rsidRDefault="00290CC8" w:rsidP="00594F0F">
      <w:r w:rsidRPr="00290CC8">
        <w:lastRenderedPageBreak/>
        <w:t xml:space="preserve">Select </w:t>
      </w:r>
      <w:r w:rsidR="005B351E">
        <w:t>"</w:t>
      </w:r>
      <w:r w:rsidR="00594F0F" w:rsidRPr="00290CC8">
        <w:t>Ethernet</w:t>
      </w:r>
      <w:r w:rsidR="005B351E">
        <w:t>"</w:t>
      </w:r>
      <w:r w:rsidR="00005B7D" w:rsidRPr="00290CC8">
        <w:br/>
      </w:r>
      <w:r w:rsidR="00594F0F">
        <w:rPr>
          <w:noProof/>
        </w:rPr>
        <w:drawing>
          <wp:inline distT="0" distB="0" distL="0" distR="0" wp14:anchorId="110C2B9F" wp14:editId="3C1D3E1C">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10"/>
                    <a:stretch>
                      <a:fillRect/>
                    </a:stretch>
                  </pic:blipFill>
                  <pic:spPr>
                    <a:xfrm>
                      <a:off x="0" y="0"/>
                      <a:ext cx="5731797" cy="3230259"/>
                    </a:xfrm>
                    <a:prstGeom prst="rect">
                      <a:avLst/>
                    </a:prstGeom>
                  </pic:spPr>
                </pic:pic>
              </a:graphicData>
            </a:graphic>
          </wp:inline>
        </w:drawing>
      </w:r>
    </w:p>
    <w:p w14:paraId="2AB8F874" w14:textId="2DE016B0" w:rsidR="00594F0F" w:rsidRPr="00290CC8" w:rsidRDefault="00290CC8" w:rsidP="00594F0F">
      <w:r w:rsidRPr="00290CC8">
        <w:t>Select «</w:t>
      </w:r>
      <w:r w:rsidR="00594F0F" w:rsidRPr="00290CC8">
        <w:t>Properties</w:t>
      </w:r>
      <w:r w:rsidRPr="00290CC8">
        <w:t>»</w:t>
      </w:r>
      <w:r w:rsidR="00594F0F" w:rsidRPr="00290CC8">
        <w:t>:</w:t>
      </w:r>
      <w:r w:rsidR="00B07B22" w:rsidRPr="00290CC8">
        <w:br/>
      </w:r>
      <w:r w:rsidR="00594F0F">
        <w:rPr>
          <w:noProof/>
        </w:rPr>
        <w:drawing>
          <wp:inline distT="0" distB="0" distL="0" distR="0" wp14:anchorId="57A05919" wp14:editId="1A4C1D58">
            <wp:extent cx="2965450" cy="3676177"/>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1951" cy="3696633"/>
                    </a:xfrm>
                    <a:prstGeom prst="rect">
                      <a:avLst/>
                    </a:prstGeom>
                  </pic:spPr>
                </pic:pic>
              </a:graphicData>
            </a:graphic>
          </wp:inline>
        </w:drawing>
      </w:r>
    </w:p>
    <w:p w14:paraId="15203D6E" w14:textId="5F3385B1" w:rsidR="00594F0F" w:rsidRPr="00290CC8" w:rsidRDefault="00290CC8" w:rsidP="00594F0F">
      <w:r w:rsidRPr="00290CC8">
        <w:lastRenderedPageBreak/>
        <w:t xml:space="preserve">Select </w:t>
      </w:r>
      <w:r w:rsidR="00594F0F" w:rsidRPr="00290CC8">
        <w:t>IPV4:</w:t>
      </w:r>
      <w:r w:rsidR="00594F0F" w:rsidRPr="00290CC8">
        <w:br/>
      </w:r>
      <w:r w:rsidR="00594F0F">
        <w:rPr>
          <w:noProof/>
        </w:rPr>
        <w:drawing>
          <wp:inline distT="0" distB="0" distL="0" distR="0" wp14:anchorId="7CCCA39E" wp14:editId="5CABBC7A">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12"/>
                    <a:stretch>
                      <a:fillRect/>
                    </a:stretch>
                  </pic:blipFill>
                  <pic:spPr>
                    <a:xfrm>
                      <a:off x="0" y="0"/>
                      <a:ext cx="2966212" cy="3824208"/>
                    </a:xfrm>
                    <a:prstGeom prst="rect">
                      <a:avLst/>
                    </a:prstGeom>
                  </pic:spPr>
                </pic:pic>
              </a:graphicData>
            </a:graphic>
          </wp:inline>
        </w:drawing>
      </w:r>
    </w:p>
    <w:p w14:paraId="10E15CC9" w14:textId="65FF066F" w:rsidR="00594F0F" w:rsidRPr="00290CC8" w:rsidRDefault="00290CC8" w:rsidP="00594F0F">
      <w:pPr>
        <w:rPr>
          <w:noProof/>
        </w:rPr>
      </w:pPr>
      <w:r>
        <w:t xml:space="preserve">Input </w:t>
      </w:r>
      <w:r w:rsidR="00594F0F" w:rsidRPr="00290CC8">
        <w:t xml:space="preserve">IP </w:t>
      </w:r>
      <w:r w:rsidRPr="00290CC8">
        <w:t>ad</w:t>
      </w:r>
      <w:r w:rsidR="00594F0F" w:rsidRPr="00290CC8">
        <w:t>dress</w:t>
      </w:r>
      <w:r w:rsidR="00155484" w:rsidRPr="00290CC8">
        <w:t xml:space="preserve"> 192.168.1.50</w:t>
      </w:r>
      <w:r w:rsidR="00594F0F" w:rsidRPr="00290CC8">
        <w:rPr>
          <w:noProof/>
        </w:rPr>
        <w:t>:</w:t>
      </w:r>
      <w:r w:rsidR="00594F0F" w:rsidRPr="00290CC8">
        <w:rPr>
          <w:noProof/>
        </w:rPr>
        <w:br/>
      </w:r>
      <w:r w:rsidR="00594F0F">
        <w:rPr>
          <w:noProof/>
        </w:rPr>
        <w:drawing>
          <wp:inline distT="0" distB="0" distL="0" distR="0" wp14:anchorId="173BD8DD" wp14:editId="37F513EE">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13"/>
                    <a:stretch>
                      <a:fillRect/>
                    </a:stretch>
                  </pic:blipFill>
                  <pic:spPr>
                    <a:xfrm>
                      <a:off x="0" y="0"/>
                      <a:ext cx="3030757" cy="3447484"/>
                    </a:xfrm>
                    <a:prstGeom prst="rect">
                      <a:avLst/>
                    </a:prstGeom>
                  </pic:spPr>
                </pic:pic>
              </a:graphicData>
            </a:graphic>
          </wp:inline>
        </w:drawing>
      </w:r>
    </w:p>
    <w:p w14:paraId="636E1674" w14:textId="1B8EBD1D" w:rsidR="007B6AE1" w:rsidRPr="00290CC8" w:rsidRDefault="007B6AE1" w:rsidP="007B6AE1">
      <w:pPr>
        <w:pStyle w:val="berschrift2"/>
      </w:pPr>
      <w:r w:rsidRPr="00290CC8">
        <w:t xml:space="preserve">Flash </w:t>
      </w:r>
      <w:r w:rsidR="00777A81">
        <w:t xml:space="preserve">elf file to </w:t>
      </w:r>
      <w:r w:rsidR="00290CC8" w:rsidRPr="00290CC8">
        <w:t>target device</w:t>
      </w:r>
    </w:p>
    <w:p w14:paraId="3741D454" w14:textId="0CA03472" w:rsidR="00290CC8" w:rsidRPr="00290CC8" w:rsidRDefault="00290CC8" w:rsidP="00290CC8">
      <w:r>
        <w:t>C</w:t>
      </w:r>
      <w:r w:rsidRPr="00290CC8">
        <w:t xml:space="preserve">onnect port 1 </w:t>
      </w:r>
      <w:r w:rsidR="00777A81">
        <w:t xml:space="preserve">of the hap router </w:t>
      </w:r>
      <w:r w:rsidRPr="00290CC8">
        <w:t>(</w:t>
      </w:r>
      <w:r>
        <w:t>labeled</w:t>
      </w:r>
      <w:r w:rsidRPr="00290CC8">
        <w:t xml:space="preserve"> with Internet) to the PC, supply the router with power and wait until the top red LED is off and the green LED above with the number 1 flickers. </w:t>
      </w:r>
      <w:r>
        <w:t>P</w:t>
      </w:r>
      <w:r w:rsidRPr="00290CC8">
        <w:t>ossibly Windows detects a new network. Then a larger blue window will appear on the right side of the screen</w:t>
      </w:r>
      <w:r w:rsidR="005B351E">
        <w:t>,</w:t>
      </w:r>
      <w:r w:rsidRPr="00290CC8">
        <w:t xml:space="preserve"> mentioning the new network. Confirm with OK. The whole thing takes about 3 minutes.</w:t>
      </w:r>
    </w:p>
    <w:p w14:paraId="737B6644" w14:textId="7908C0F8" w:rsidR="00290CC8" w:rsidRPr="00290CC8" w:rsidRDefault="00290CC8" w:rsidP="00290CC8">
      <w:pPr>
        <w:rPr>
          <w:color w:val="00B050"/>
        </w:rPr>
      </w:pPr>
      <w:r w:rsidRPr="00290CC8">
        <w:rPr>
          <w:color w:val="00B050"/>
        </w:rPr>
        <w:lastRenderedPageBreak/>
        <w:t xml:space="preserve">Do the same with the </w:t>
      </w:r>
      <w:r>
        <w:rPr>
          <w:color w:val="00B050"/>
        </w:rPr>
        <w:t>AP</w:t>
      </w:r>
      <w:r w:rsidRPr="00290CC8">
        <w:rPr>
          <w:color w:val="00B050"/>
        </w:rPr>
        <w:t xml:space="preserve">. Use the PoE injector (Y-cable) for </w:t>
      </w:r>
      <w:r w:rsidR="005B351E">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43104360" w14:textId="1D9047AD" w:rsidR="00290CC8" w:rsidRPr="00290CC8" w:rsidRDefault="00290CC8" w:rsidP="00290CC8">
      <w:r w:rsidRPr="00290CC8">
        <w:t>Start Tiny PXE Server (double click on the pxesrv.exe file in the «</w:t>
      </w:r>
      <w:proofErr w:type="spellStart"/>
      <w:r w:rsidRPr="00290CC8">
        <w:t>pxesrv</w:t>
      </w:r>
      <w:proofErr w:type="spellEnd"/>
      <w:r w:rsidRPr="00290CC8">
        <w:t xml:space="preserve">» directory). </w:t>
      </w:r>
      <w:r>
        <w:t xml:space="preserve">You might get this </w:t>
      </w:r>
      <w:r w:rsidRPr="00290CC8">
        <w:t>warning:</w:t>
      </w:r>
    </w:p>
    <w:p w14:paraId="1ECD61B4" w14:textId="60F820BE" w:rsidR="00982676" w:rsidRPr="00E536EC" w:rsidRDefault="00982676" w:rsidP="00594F0F">
      <w:r w:rsidRPr="00982676">
        <w:rPr>
          <w:noProof/>
          <w:lang w:val="de-CH"/>
        </w:rPr>
        <w:drawing>
          <wp:inline distT="0" distB="0" distL="0" distR="0" wp14:anchorId="7D38FD64" wp14:editId="4004773E">
            <wp:extent cx="2254250" cy="213488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3710" cy="2143845"/>
                    </a:xfrm>
                    <a:prstGeom prst="rect">
                      <a:avLst/>
                    </a:prstGeom>
                  </pic:spPr>
                </pic:pic>
              </a:graphicData>
            </a:graphic>
          </wp:inline>
        </w:drawing>
      </w:r>
      <w:r w:rsidR="002A1AB6" w:rsidRPr="00E536EC">
        <w:t xml:space="preserve"> </w:t>
      </w:r>
      <w:r w:rsidR="002A1AB6" w:rsidRPr="002A1AB6">
        <w:rPr>
          <w:noProof/>
          <w:lang w:val="de-CH"/>
        </w:rPr>
        <w:drawing>
          <wp:inline distT="0" distB="0" distL="0" distR="0" wp14:anchorId="2A0D08F8" wp14:editId="45148EFC">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5"/>
                    <a:stretch>
                      <a:fillRect/>
                    </a:stretch>
                  </pic:blipFill>
                  <pic:spPr>
                    <a:xfrm>
                      <a:off x="0" y="0"/>
                      <a:ext cx="2324702" cy="2183384"/>
                    </a:xfrm>
                    <a:prstGeom prst="rect">
                      <a:avLst/>
                    </a:prstGeom>
                  </pic:spPr>
                </pic:pic>
              </a:graphicData>
            </a:graphic>
          </wp:inline>
        </w:drawing>
      </w:r>
    </w:p>
    <w:p w14:paraId="58BF09C4" w14:textId="77777777" w:rsidR="00E536EC" w:rsidRPr="00E536EC" w:rsidRDefault="00E536EC" w:rsidP="00E536EC">
      <w:r w:rsidRPr="00E536EC">
        <w:t>Press «More info» and let the program run.</w:t>
      </w:r>
    </w:p>
    <w:p w14:paraId="33E69306" w14:textId="54A1E711" w:rsidR="00E536EC" w:rsidRPr="00E536EC" w:rsidRDefault="00E536EC" w:rsidP="00E536EC">
      <w:r w:rsidRPr="00E536EC">
        <w:t>Now de-energize the target device (pull the power cable).</w:t>
      </w:r>
    </w:p>
    <w:p w14:paraId="2FA31975" w14:textId="622A5270" w:rsidR="00E536EC" w:rsidRPr="00E536EC" w:rsidRDefault="00E536EC" w:rsidP="00E536EC">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1F1473E6" w14:textId="77777777" w:rsidR="00E536EC" w:rsidRPr="00E536EC" w:rsidRDefault="00E536EC" w:rsidP="00E536EC">
      <w:r w:rsidRPr="00E536EC">
        <w:t xml:space="preserve">Find and select </w:t>
      </w:r>
      <w:proofErr w:type="spellStart"/>
      <w:r w:rsidRPr="00E536EC">
        <w:t>rb.elf</w:t>
      </w:r>
      <w:proofErr w:type="spellEnd"/>
      <w:r w:rsidRPr="00E536EC">
        <w:t xml:space="preserve"> in the «Boot File» section. This file can be found in the «…\</w:t>
      </w:r>
      <w:proofErr w:type="spellStart"/>
      <w:r w:rsidRPr="00E536EC">
        <w:t>pxesrv</w:t>
      </w:r>
      <w:proofErr w:type="spellEnd"/>
      <w:r w:rsidRPr="00E536EC">
        <w:t>\files» folder.</w:t>
      </w:r>
    </w:p>
    <w:p w14:paraId="11FFE32D" w14:textId="291B7ABD" w:rsidR="00E536EC" w:rsidRDefault="00E536EC" w:rsidP="00E536EC">
      <w:r w:rsidRPr="00E536EC">
        <w:t xml:space="preserve">Uncheck «Filename if user class...». No </w:t>
      </w:r>
      <w:r w:rsidR="005B351E">
        <w:t>additional</w:t>
      </w:r>
      <w:r w:rsidRPr="00E536EC">
        <w:t xml:space="preserve"> settings are necessary. </w:t>
      </w:r>
    </w:p>
    <w:p w14:paraId="54A1577B" w14:textId="7414988D" w:rsidR="00594F0F" w:rsidRPr="00A77D2F" w:rsidRDefault="004964E7" w:rsidP="00594F0F">
      <w:pPr>
        <w:rPr>
          <w:b/>
          <w:bCs/>
          <w:lang w:val="de-CH"/>
        </w:rPr>
      </w:pPr>
      <w:r>
        <w:rPr>
          <w:noProof/>
        </w:rPr>
        <w:drawing>
          <wp:inline distT="0" distB="0" distL="0" distR="0" wp14:anchorId="552D56CE" wp14:editId="4F7AC575">
            <wp:extent cx="3175000" cy="281679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5688" cy="2826277"/>
                    </a:xfrm>
                    <a:prstGeom prst="rect">
                      <a:avLst/>
                    </a:prstGeom>
                  </pic:spPr>
                </pic:pic>
              </a:graphicData>
            </a:graphic>
          </wp:inline>
        </w:drawing>
      </w:r>
    </w:p>
    <w:p w14:paraId="7A813DE4" w14:textId="77777777" w:rsidR="00E536EC" w:rsidRPr="00E536EC" w:rsidRDefault="00E536EC" w:rsidP="00E536EC">
      <w:r w:rsidRPr="00E536EC">
        <w:t>Now switch the Tiny PXE Server to «Online» in the upper right corner.</w:t>
      </w:r>
    </w:p>
    <w:p w14:paraId="18572ED0" w14:textId="77777777" w:rsidR="00C80158" w:rsidRDefault="00E536EC" w:rsidP="00E536EC">
      <w:r w:rsidRPr="00E536EC">
        <w:t>Then press the reset button in the target device with a pointed object (e.g.</w:t>
      </w:r>
      <w:r w:rsidR="005B351E">
        <w:t>,</w:t>
      </w:r>
      <w:r w:rsidRPr="00E536EC">
        <w:t xml:space="preserve"> paper clip</w:t>
      </w:r>
      <w:r>
        <w:t xml:space="preserve"> or</w:t>
      </w:r>
      <w:r w:rsidRPr="00E536EC">
        <w:t xml:space="preserve"> toothpick) and then plug in the power cable to the </w:t>
      </w:r>
      <w:r>
        <w:t>target device</w:t>
      </w:r>
      <w:r w:rsidRPr="00E536EC">
        <w:t xml:space="preserve">. </w:t>
      </w:r>
      <w:r w:rsidR="00C80158">
        <w:t xml:space="preserve">The USR LED will be on, flashing, and off (5 seconds each). </w:t>
      </w:r>
      <w:proofErr w:type="gramStart"/>
      <w:r>
        <w:t>Check</w:t>
      </w:r>
      <w:proofErr w:type="gramEnd"/>
      <w:r>
        <w:t xml:space="preserve"> the </w:t>
      </w:r>
      <w:r w:rsidRPr="00E536EC">
        <w:t xml:space="preserve">log window. Immediately after the bottom line says "Do </w:t>
      </w:r>
      <w:proofErr w:type="spellStart"/>
      <w:proofErr w:type="gramStart"/>
      <w:r w:rsidRPr="00E536EC">
        <w:t>ReadFile:rb.elf</w:t>
      </w:r>
      <w:proofErr w:type="spellEnd"/>
      <w:proofErr w:type="gramEnd"/>
      <w:r w:rsidRPr="00E536EC">
        <w:t xml:space="preserve"> </w:t>
      </w:r>
      <w:r>
        <w:lastRenderedPageBreak/>
        <w:t>………</w:t>
      </w:r>
      <w:r w:rsidRPr="00E536EC">
        <w:t>" release the reset button and switch the Tiny PXE Server to "Offline</w:t>
      </w:r>
      <w:r w:rsidR="005B351E">
        <w:t>."</w:t>
      </w:r>
      <w:r w:rsidRPr="00E536EC">
        <w:t xml:space="preserve"> </w:t>
      </w:r>
      <w:r>
        <w:t>This procedure t</w:t>
      </w:r>
      <w:r w:rsidRPr="00E536EC">
        <w:t xml:space="preserve">akes about 20 seconds. The target device now boots with the AREDN firmware. </w:t>
      </w:r>
    </w:p>
    <w:p w14:paraId="4B304711" w14:textId="35A865D3" w:rsidR="00E536EC" w:rsidRPr="00C80158" w:rsidRDefault="00E536EC" w:rsidP="00E536EC">
      <w:pPr>
        <w:rPr>
          <w:color w:val="FF0000"/>
        </w:rPr>
      </w:pPr>
      <w:r w:rsidRPr="00C80158">
        <w:rPr>
          <w:color w:val="FF0000"/>
        </w:rPr>
        <w:t>Don't keep the reset button pressed for too long</w:t>
      </w:r>
      <w:r w:rsidR="005B351E" w:rsidRPr="00C80158">
        <w:rPr>
          <w:color w:val="FF0000"/>
        </w:rPr>
        <w:t>,</w:t>
      </w:r>
      <w:r w:rsidRPr="00C80158">
        <w:rPr>
          <w:color w:val="FF0000"/>
        </w:rPr>
        <w:t xml:space="preserve"> or you'll have to start over!</w:t>
      </w:r>
    </w:p>
    <w:p w14:paraId="3B0234A0" w14:textId="34AEEC34" w:rsidR="00C80158" w:rsidRPr="00C80158" w:rsidRDefault="00C80158" w:rsidP="00E536EC">
      <w:pPr>
        <w:rPr>
          <w:color w:val="FF0000"/>
        </w:rPr>
      </w:pPr>
      <w:r w:rsidRPr="00C80158">
        <w:rPr>
          <w:color w:val="FF0000"/>
        </w:rPr>
        <w:t xml:space="preserve">Keep the device powered, otherwise you </w:t>
      </w:r>
      <w:proofErr w:type="gramStart"/>
      <w:r w:rsidRPr="00C80158">
        <w:rPr>
          <w:color w:val="FF0000"/>
        </w:rPr>
        <w:t>have to</w:t>
      </w:r>
      <w:proofErr w:type="gramEnd"/>
      <w:r w:rsidRPr="00C80158">
        <w:rPr>
          <w:color w:val="FF0000"/>
        </w:rPr>
        <w:t xml:space="preserve"> start over!</w:t>
      </w:r>
    </w:p>
    <w:p w14:paraId="16233F1B" w14:textId="234E77BD" w:rsidR="00E536EC" w:rsidRPr="00E536EC" w:rsidRDefault="00E536EC" w:rsidP="00E536EC">
      <w:r w:rsidRPr="00E536EC">
        <w:t xml:space="preserve">Switch the Ethernet adapter on the PC back to </w:t>
      </w:r>
      <w:r w:rsidR="005B351E">
        <w:t>the "</w:t>
      </w:r>
      <w:r w:rsidRPr="00E536EC">
        <w:t>automatic IP address</w:t>
      </w:r>
      <w:r w:rsidR="005B351E">
        <w:t>."</w:t>
      </w:r>
      <w:r w:rsidRPr="00E536EC">
        <w:t xml:space="preserve"> Plug the Ethernet cable into </w:t>
      </w:r>
      <w:r w:rsidRPr="00E536EC">
        <w:rPr>
          <w:color w:val="FF0000"/>
        </w:rPr>
        <w:t>port 2</w:t>
      </w:r>
      <w:r w:rsidRPr="00E536EC">
        <w:t xml:space="preserve"> on your router. After about </w:t>
      </w:r>
      <w:r w:rsidR="005B351E">
        <w:t xml:space="preserve">two </w:t>
      </w:r>
      <w:r w:rsidRPr="00E536EC">
        <w:t>minutes</w:t>
      </w:r>
      <w:r w:rsidR="005B351E">
        <w:t>,</w:t>
      </w:r>
      <w:r w:rsidRPr="00E536EC">
        <w:t xml:space="preserve"> the process should be finished.</w:t>
      </w:r>
    </w:p>
    <w:p w14:paraId="61389FCF" w14:textId="7BA86B2D" w:rsidR="00E536EC" w:rsidRPr="00E536EC" w:rsidRDefault="00E536EC" w:rsidP="00E536EC">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457F36CC" w14:textId="7292FB21" w:rsidR="00E536EC" w:rsidRPr="00E536EC" w:rsidRDefault="00E536EC" w:rsidP="00E536EC">
      <w:r w:rsidRPr="00E536EC">
        <w:t>Optional:</w:t>
      </w:r>
      <w:r w:rsidR="00777A81">
        <w:t xml:space="preserve"> </w:t>
      </w:r>
      <w:r w:rsidRPr="00E536EC">
        <w:t>Check with ipconfig whether our PC has received «</w:t>
      </w:r>
      <w:proofErr w:type="spellStart"/>
      <w:proofErr w:type="gramStart"/>
      <w:r w:rsidRPr="00E536EC">
        <w:t>local.mesh</w:t>
      </w:r>
      <w:proofErr w:type="spellEnd"/>
      <w:proofErr w:type="gramEnd"/>
      <w:r w:rsidRPr="00E536EC">
        <w:t>».</w:t>
      </w:r>
    </w:p>
    <w:p w14:paraId="49E77FC4" w14:textId="6443C5DC" w:rsidR="007B6AE1" w:rsidRPr="00777A81" w:rsidRDefault="00777A81" w:rsidP="007B6AE1">
      <w:pPr>
        <w:pStyle w:val="berschrift2"/>
      </w:pPr>
      <w:r w:rsidRPr="00777A81">
        <w:t xml:space="preserve">Flash </w:t>
      </w:r>
      <w:r w:rsidR="007B6AE1" w:rsidRPr="00777A81">
        <w:t>AREDN Firmware</w:t>
      </w:r>
    </w:p>
    <w:p w14:paraId="00EBF477" w14:textId="14545E70" w:rsidR="00777A81" w:rsidRDefault="00777A81" w:rsidP="005B351E">
      <w:r w:rsidRPr="00777A81">
        <w:t xml:space="preserve">Now open </w:t>
      </w:r>
      <w:r w:rsidR="005B351E">
        <w:t xml:space="preserve">a </w:t>
      </w:r>
      <w:r w:rsidRPr="00777A81">
        <w:t>browser and enter 192.168.1.1. The picture should look something like this.</w:t>
      </w:r>
    </w:p>
    <w:p w14:paraId="2E61B93D" w14:textId="7B991CD4" w:rsidR="00594F0F" w:rsidRDefault="004964E7" w:rsidP="00594F0F">
      <w:pPr>
        <w:rPr>
          <w:lang w:val="de-CH"/>
        </w:rPr>
      </w:pPr>
      <w:r>
        <w:rPr>
          <w:noProof/>
        </w:rPr>
        <w:drawing>
          <wp:inline distT="0" distB="0" distL="0" distR="0" wp14:anchorId="3BF3F69D" wp14:editId="4A1C67DA">
            <wp:extent cx="5821542" cy="20256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7508" cy="2027726"/>
                    </a:xfrm>
                    <a:prstGeom prst="rect">
                      <a:avLst/>
                    </a:prstGeom>
                  </pic:spPr>
                </pic:pic>
              </a:graphicData>
            </a:graphic>
          </wp:inline>
        </w:drawing>
      </w:r>
    </w:p>
    <w:p w14:paraId="43DADAFB" w14:textId="3B928EA8" w:rsidR="00777A81" w:rsidRPr="00777A81" w:rsidRDefault="00777A81" w:rsidP="005B351E">
      <w:r w:rsidRPr="00777A81">
        <w:t xml:space="preserve">If not, back to </w:t>
      </w:r>
      <w:r>
        <w:t>s</w:t>
      </w:r>
      <w:r w:rsidRPr="00777A81">
        <w:t>tart</w:t>
      </w:r>
    </w:p>
    <w:p w14:paraId="3E0FA547" w14:textId="77777777" w:rsidR="00777A81" w:rsidRPr="00777A81" w:rsidRDefault="00777A81" w:rsidP="00777A81">
      <w:r w:rsidRPr="00777A81">
        <w:t>Now let's install the actual firmware on the target device.</w:t>
      </w:r>
    </w:p>
    <w:p w14:paraId="328E426E" w14:textId="77777777" w:rsidR="00777A81" w:rsidRDefault="00777A81" w:rsidP="00777A81">
      <w:r w:rsidRPr="00777A81">
        <w:t>Click on setup and enter username/password:</w:t>
      </w:r>
    </w:p>
    <w:p w14:paraId="60354A64" w14:textId="4A90DD80" w:rsidR="00594F0F" w:rsidRPr="00777A81" w:rsidRDefault="00594F0F" w:rsidP="00777A81">
      <w:pPr>
        <w:pStyle w:val="Code"/>
        <w:rPr>
          <w:lang w:val="en-US"/>
        </w:rPr>
      </w:pPr>
      <w:r w:rsidRPr="00777A81">
        <w:rPr>
          <w:lang w:val="en-US"/>
        </w:rPr>
        <w:t>Use</w:t>
      </w:r>
      <w:r w:rsidR="00C81B01" w:rsidRPr="00777A81">
        <w:rPr>
          <w:lang w:val="en-US"/>
        </w:rPr>
        <w:t xml:space="preserve">r: </w:t>
      </w:r>
      <w:r w:rsidRPr="00777A81">
        <w:rPr>
          <w:lang w:val="en-US"/>
        </w:rPr>
        <w:t>root</w:t>
      </w:r>
    </w:p>
    <w:p w14:paraId="2EA66D33" w14:textId="6A056DEB" w:rsidR="00594F0F" w:rsidRPr="00777A81" w:rsidRDefault="00C81B01" w:rsidP="004964E7">
      <w:pPr>
        <w:pStyle w:val="Code"/>
        <w:rPr>
          <w:lang w:val="en-US"/>
        </w:rPr>
      </w:pPr>
      <w:r w:rsidRPr="00777A81">
        <w:rPr>
          <w:lang w:val="en-US"/>
        </w:rPr>
        <w:t>P</w:t>
      </w:r>
      <w:r w:rsidR="00594F0F" w:rsidRPr="00777A81">
        <w:rPr>
          <w:lang w:val="en-US"/>
        </w:rPr>
        <w:t>asswor</w:t>
      </w:r>
      <w:r w:rsidR="005B351E">
        <w:rPr>
          <w:lang w:val="en-US"/>
        </w:rPr>
        <w:t>d</w:t>
      </w:r>
      <w:r w:rsidRPr="00777A81">
        <w:rPr>
          <w:lang w:val="en-US"/>
        </w:rPr>
        <w:t xml:space="preserve">: </w:t>
      </w:r>
      <w:proofErr w:type="spellStart"/>
      <w:r w:rsidR="00594F0F" w:rsidRPr="00777A81">
        <w:rPr>
          <w:lang w:val="en-US"/>
        </w:rPr>
        <w:t>hsmm</w:t>
      </w:r>
      <w:proofErr w:type="spellEnd"/>
    </w:p>
    <w:p w14:paraId="188913EB" w14:textId="2FED7E96" w:rsidR="00594F0F" w:rsidRPr="00777A81" w:rsidRDefault="00777A81" w:rsidP="00594F0F">
      <w:r w:rsidRPr="00777A81">
        <w:t>The following view appears:</w:t>
      </w:r>
      <w:r w:rsidR="00C81B01">
        <w:rPr>
          <w:noProof/>
          <w:lang w:val="de-CH"/>
        </w:rPr>
        <w:drawing>
          <wp:inline distT="0" distB="0" distL="0" distR="0" wp14:anchorId="5ECAD827" wp14:editId="6ADA3F7E">
            <wp:extent cx="4639310" cy="129222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9310" cy="1292225"/>
                    </a:xfrm>
                    <a:prstGeom prst="rect">
                      <a:avLst/>
                    </a:prstGeom>
                    <a:noFill/>
                  </pic:spPr>
                </pic:pic>
              </a:graphicData>
            </a:graphic>
          </wp:inline>
        </w:drawing>
      </w:r>
    </w:p>
    <w:p w14:paraId="54CDD8B3" w14:textId="33D0B477" w:rsidR="00594F0F" w:rsidRPr="00777A81" w:rsidRDefault="00777A81" w:rsidP="00594F0F">
      <w:r w:rsidRPr="00777A81">
        <w:lastRenderedPageBreak/>
        <w:t>Click on «Administration»</w:t>
      </w:r>
      <w:r w:rsidR="00C81B01">
        <w:rPr>
          <w:noProof/>
          <w:lang w:val="de-CH"/>
        </w:rPr>
        <w:drawing>
          <wp:inline distT="0" distB="0" distL="0" distR="0" wp14:anchorId="6BB61F45" wp14:editId="03F8CD41">
            <wp:extent cx="4647418" cy="16700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785EDBFD" w14:textId="77777777" w:rsidR="00777A81" w:rsidRPr="00777A81" w:rsidRDefault="00777A81" w:rsidP="00777A81">
      <w:r w:rsidRPr="00777A81">
        <w:t>Now uncheck «Keep current setup» (or similar) and select the firmware.</w:t>
      </w:r>
    </w:p>
    <w:p w14:paraId="6A2A6807" w14:textId="04144F83" w:rsidR="00777A81" w:rsidRPr="00777A81" w:rsidRDefault="00777A81" w:rsidP="00777A81">
      <w:r w:rsidRPr="00777A81">
        <w:t>Names of the files as discussed above (file name</w:t>
      </w:r>
      <w:r>
        <w:t>s</w:t>
      </w:r>
      <w:r w:rsidRPr="00777A81">
        <w:t xml:space="preserve"> similar to «aredn-3.22.12.0-ar71xx-mikrotik-rb-nor-flash-16M-ac-squashfs-sysupgrade.bin»):</w:t>
      </w:r>
    </w:p>
    <w:p w14:paraId="77E5BCC4" w14:textId="3C5FBF8D" w:rsidR="00777A81" w:rsidRPr="00777A81" w:rsidRDefault="00777A81" w:rsidP="00777A81">
      <w:r w:rsidRPr="00777A81">
        <w:t xml:space="preserve">The router's filename </w:t>
      </w:r>
      <w:r>
        <w:t xml:space="preserve">contains </w:t>
      </w:r>
      <w:r w:rsidRPr="00777A81">
        <w:t>a 16M-</w:t>
      </w:r>
      <w:proofErr w:type="gramStart"/>
      <w:r w:rsidRPr="00777A81">
        <w:rPr>
          <w:u w:val="single"/>
        </w:rPr>
        <w:t>ac</w:t>
      </w:r>
      <w:r w:rsidRPr="00777A81">
        <w:t xml:space="preserve"> .</w:t>
      </w:r>
      <w:proofErr w:type="gramEnd"/>
    </w:p>
    <w:p w14:paraId="43879E71" w14:textId="4EE1DCE5" w:rsidR="00777A81" w:rsidRPr="00777A81" w:rsidRDefault="00777A81" w:rsidP="00777A81">
      <w:pPr>
        <w:rPr>
          <w:color w:val="00B050"/>
        </w:rPr>
      </w:pPr>
      <w:r w:rsidRPr="00777A81">
        <w:rPr>
          <w:color w:val="00B050"/>
        </w:rPr>
        <w:t xml:space="preserve">The filename of the </w:t>
      </w:r>
      <w:r>
        <w:rPr>
          <w:color w:val="00B050"/>
        </w:rPr>
        <w:t>AP</w:t>
      </w:r>
      <w:r w:rsidRPr="00777A81">
        <w:rPr>
          <w:color w:val="00B050"/>
        </w:rPr>
        <w:t xml:space="preserve"> </w:t>
      </w:r>
      <w:r>
        <w:rPr>
          <w:color w:val="00B050"/>
        </w:rPr>
        <w:t>contains</w:t>
      </w:r>
      <w:r w:rsidRPr="00777A81">
        <w:rPr>
          <w:color w:val="00B050"/>
        </w:rPr>
        <w:t xml:space="preserve"> a 16M with </w:t>
      </w:r>
      <w:r w:rsidRPr="00777A81">
        <w:rPr>
          <w:color w:val="00B050"/>
          <w:u w:val="single"/>
        </w:rPr>
        <w:t>no ac</w:t>
      </w:r>
      <w:r w:rsidRPr="00777A81">
        <w:rPr>
          <w:color w:val="00B050"/>
        </w:rPr>
        <w:t>.</w:t>
      </w:r>
    </w:p>
    <w:p w14:paraId="44D63CFA" w14:textId="6D2D0718" w:rsidR="00777A81" w:rsidRPr="00777A81" w:rsidRDefault="00777A81" w:rsidP="00777A81">
      <w:r w:rsidRPr="00777A81">
        <w:t>Click «</w:t>
      </w:r>
      <w:proofErr w:type="gramStart"/>
      <w:r w:rsidRPr="00777A81">
        <w:t>Upload</w:t>
      </w:r>
      <w:r w:rsidR="005B351E">
        <w:t>.»</w:t>
      </w:r>
      <w:proofErr w:type="gramEnd"/>
      <w:r w:rsidRPr="00777A81">
        <w:t xml:space="preserve"> The actual firmware is now loaded into the target device. The target device boots several times</w:t>
      </w:r>
      <w:r w:rsidR="005B351E">
        <w:t>,</w:t>
      </w:r>
      <w:r w:rsidRPr="00777A81">
        <w:t xml:space="preserve"> and it takes about 10 minutes.</w:t>
      </w:r>
    </w:p>
    <w:p w14:paraId="69EE1A2F" w14:textId="77777777" w:rsidR="00777A81" w:rsidRPr="00777A81" w:rsidRDefault="00777A81" w:rsidP="00777A81">
      <w:r w:rsidRPr="00777A81">
        <w:t>Once the software has been installed, Windows can again bring up a blue window on the right-hand side.</w:t>
      </w:r>
    </w:p>
    <w:p w14:paraId="6E6F7555" w14:textId="77777777" w:rsidR="00777A81" w:rsidRPr="00777A81" w:rsidRDefault="00777A81" w:rsidP="00777A81">
      <w:pPr>
        <w:pStyle w:val="berschrift2"/>
      </w:pPr>
      <w:r w:rsidRPr="00777A81">
        <w:t>Configure AREDN</w:t>
      </w:r>
    </w:p>
    <w:p w14:paraId="44F52C2C" w14:textId="6F1A1837" w:rsidR="00777A81" w:rsidRPr="00777A81" w:rsidRDefault="00777A81" w:rsidP="00777A81">
      <w:r>
        <w:t>O</w:t>
      </w:r>
      <w:r w:rsidRPr="00777A81">
        <w:t>pen the browser and enter the following line http://localnode.local.mesh:8080 (or 192.168.1.1)</w:t>
      </w:r>
    </w:p>
    <w:p w14:paraId="0CAC7C37" w14:textId="14B65E45" w:rsidR="00777A81" w:rsidRPr="00777A81" w:rsidRDefault="00777A81" w:rsidP="00777A81">
      <w:r w:rsidRPr="00777A81">
        <w:t>If there is no answer, the process is not yet complete. Try again and again. If you still can't connect after 15 minutes, go back and start again.</w:t>
      </w:r>
    </w:p>
    <w:p w14:paraId="692259A5" w14:textId="480596B3" w:rsidR="00777A81" w:rsidRPr="00777A81" w:rsidRDefault="00777A81" w:rsidP="00777A81">
      <w:r w:rsidRPr="00777A81">
        <w:t xml:space="preserve">The necessary settings can be made under «Basic </w:t>
      </w:r>
      <w:proofErr w:type="gramStart"/>
      <w:r w:rsidRPr="00777A81">
        <w:t>Setup</w:t>
      </w:r>
      <w:r w:rsidR="005B351E">
        <w:t>.»</w:t>
      </w:r>
      <w:proofErr w:type="gramEnd"/>
    </w:p>
    <w:p w14:paraId="70F45C60" w14:textId="60EF2C31" w:rsidR="0065743A" w:rsidRDefault="00594F0F" w:rsidP="00BA2540">
      <w:pPr>
        <w:pStyle w:val="Code"/>
      </w:pPr>
      <w:r w:rsidRPr="00A77D2F">
        <w:t>User: root</w:t>
      </w:r>
    </w:p>
    <w:p w14:paraId="7770F2F7" w14:textId="7001722F" w:rsidR="00594F0F" w:rsidRDefault="0065743A" w:rsidP="00BA2540">
      <w:pPr>
        <w:pStyle w:val="Code"/>
      </w:pPr>
      <w:r>
        <w:t>P</w:t>
      </w:r>
      <w:r w:rsidR="00594F0F" w:rsidRPr="00A77D2F">
        <w:t>asswor</w:t>
      </w:r>
      <w:r w:rsidR="005B351E">
        <w:t>d</w:t>
      </w:r>
      <w:r w:rsidR="00594F0F" w:rsidRPr="00A77D2F">
        <w:t xml:space="preserve">: </w:t>
      </w:r>
      <w:proofErr w:type="spellStart"/>
      <w:r w:rsidR="00594F0F" w:rsidRPr="00A77D2F">
        <w:t>hsmm</w:t>
      </w:r>
      <w:proofErr w:type="spellEnd"/>
    </w:p>
    <w:p w14:paraId="4309BB6C" w14:textId="77777777" w:rsidR="00BA2540" w:rsidRDefault="00BA2540" w:rsidP="00BA2540"/>
    <w:p w14:paraId="4257BD24" w14:textId="245B247F" w:rsidR="0065743A" w:rsidRPr="00A77D2F" w:rsidRDefault="007C3F11" w:rsidP="00594F0F">
      <w:pPr>
        <w:rPr>
          <w:color w:val="000000"/>
          <w:lang w:val="de-CH"/>
        </w:rPr>
      </w:pPr>
      <w:r>
        <w:rPr>
          <w:noProof/>
        </w:rPr>
        <w:lastRenderedPageBreak/>
        <w:drawing>
          <wp:inline distT="0" distB="0" distL="0" distR="0" wp14:anchorId="5793DA67" wp14:editId="31E43272">
            <wp:extent cx="5943600" cy="54203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20360"/>
                    </a:xfrm>
                    <a:prstGeom prst="rect">
                      <a:avLst/>
                    </a:prstGeom>
                  </pic:spPr>
                </pic:pic>
              </a:graphicData>
            </a:graphic>
          </wp:inline>
        </w:drawing>
      </w:r>
    </w:p>
    <w:p w14:paraId="2B36F7D2" w14:textId="2AB43E04" w:rsidR="00F1526C" w:rsidRDefault="00F1526C" w:rsidP="00F1526C">
      <w:pPr>
        <w:pStyle w:val="Listenabsatz"/>
        <w:numPr>
          <w:ilvl w:val="0"/>
          <w:numId w:val="3"/>
        </w:numPr>
        <w:rPr>
          <w:color w:val="000000"/>
        </w:rPr>
      </w:pPr>
      <w:r w:rsidRPr="00F1526C">
        <w:rPr>
          <w:color w:val="000000"/>
        </w:rPr>
        <w:t>A new password must be set before the first save</w:t>
      </w:r>
      <w:r w:rsidR="005B351E">
        <w:rPr>
          <w:color w:val="000000"/>
        </w:rPr>
        <w:t>. O</w:t>
      </w:r>
      <w:r w:rsidRPr="00F1526C">
        <w:rPr>
          <w:color w:val="000000"/>
        </w:rPr>
        <w:t>therwise</w:t>
      </w:r>
      <w:r w:rsidR="005B351E">
        <w:rPr>
          <w:color w:val="000000"/>
        </w:rPr>
        <w:t>,</w:t>
      </w:r>
      <w:r w:rsidRPr="00F1526C">
        <w:rPr>
          <w:color w:val="000000"/>
        </w:rPr>
        <w:t xml:space="preserve"> the changes will not be saved</w:t>
      </w:r>
    </w:p>
    <w:p w14:paraId="13938758" w14:textId="46C82167" w:rsidR="00F1526C" w:rsidRPr="00F1526C" w:rsidRDefault="00F1526C" w:rsidP="00F1526C">
      <w:pPr>
        <w:pStyle w:val="Listenabsatz"/>
        <w:numPr>
          <w:ilvl w:val="0"/>
          <w:numId w:val="3"/>
        </w:numPr>
        <w:rPr>
          <w:color w:val="000000"/>
        </w:rPr>
      </w:pPr>
      <w:r w:rsidRPr="00F1526C">
        <w:rPr>
          <w:color w:val="000000"/>
        </w:rPr>
        <w:t xml:space="preserve">For </w:t>
      </w:r>
      <w:r w:rsidR="005B351E">
        <w:rPr>
          <w:color w:val="000000"/>
        </w:rPr>
        <w:t xml:space="preserve">the </w:t>
      </w:r>
      <w:r>
        <w:rPr>
          <w:color w:val="000000"/>
        </w:rPr>
        <w:t>n</w:t>
      </w:r>
      <w:r w:rsidRPr="00F1526C">
        <w:rPr>
          <w:color w:val="000000"/>
        </w:rPr>
        <w:t xml:space="preserve">ode </w:t>
      </w:r>
      <w:r>
        <w:rPr>
          <w:color w:val="000000"/>
        </w:rPr>
        <w:t>n</w:t>
      </w:r>
      <w:r w:rsidRPr="00F1526C">
        <w:rPr>
          <w:color w:val="000000"/>
        </w:rPr>
        <w:t>ame</w:t>
      </w:r>
      <w:r w:rsidR="005B351E">
        <w:rPr>
          <w:color w:val="000000"/>
        </w:rPr>
        <w:t>,</w:t>
      </w:r>
      <w:r w:rsidRPr="00F1526C">
        <w:rPr>
          <w:color w:val="000000"/>
        </w:rPr>
        <w:t xml:space="preserve"> please enter your call sign and an additional designation</w:t>
      </w:r>
    </w:p>
    <w:p w14:paraId="1DBC00CE" w14:textId="77777777" w:rsidR="00F1526C" w:rsidRPr="00F1526C" w:rsidRDefault="00F1526C" w:rsidP="00F1526C">
      <w:pPr>
        <w:rPr>
          <w:color w:val="000000"/>
        </w:rPr>
      </w:pPr>
      <w:r w:rsidRPr="00F1526C">
        <w:rPr>
          <w:color w:val="000000"/>
        </w:rPr>
        <w:t>Only on the hap router:</w:t>
      </w:r>
    </w:p>
    <w:p w14:paraId="707C66C8" w14:textId="1C7543D6" w:rsidR="00F1526C" w:rsidRDefault="00F1526C" w:rsidP="00F1526C">
      <w:pPr>
        <w:pStyle w:val="Listenabsatz"/>
        <w:numPr>
          <w:ilvl w:val="0"/>
          <w:numId w:val="5"/>
        </w:numPr>
        <w:rPr>
          <w:color w:val="000000"/>
        </w:rPr>
      </w:pPr>
      <w:r w:rsidRPr="00F1526C">
        <w:rPr>
          <w:color w:val="000000"/>
        </w:rPr>
        <w:t>Also</w:t>
      </w:r>
      <w:r w:rsidR="005B351E">
        <w:rPr>
          <w:color w:val="000000"/>
        </w:rPr>
        <w:t>,</w:t>
      </w:r>
      <w:r w:rsidRPr="00F1526C">
        <w:rPr>
          <w:color w:val="000000"/>
        </w:rPr>
        <w:t xml:space="preserve"> enter your call sign for SSID</w:t>
      </w:r>
      <w:r w:rsidR="005B351E">
        <w:rPr>
          <w:color w:val="000000"/>
        </w:rPr>
        <w:t>,</w:t>
      </w:r>
      <w:r w:rsidRPr="00F1526C">
        <w:rPr>
          <w:color w:val="000000"/>
        </w:rPr>
        <w:t xml:space="preserve"> and set a password. Remember this SSID name and the password, you will need it later to connect the WLAN. </w:t>
      </w:r>
      <w:r>
        <w:rPr>
          <w:color w:val="000000"/>
        </w:rPr>
        <w:t>Tick</w:t>
      </w:r>
      <w:r w:rsidRPr="00F1526C">
        <w:rPr>
          <w:color w:val="000000"/>
        </w:rPr>
        <w:t xml:space="preserve"> «LAN Access Point»</w:t>
      </w:r>
    </w:p>
    <w:p w14:paraId="17DE4599" w14:textId="1E16EC85" w:rsidR="00F1526C" w:rsidRPr="00F1526C" w:rsidRDefault="00F1526C" w:rsidP="00F1526C">
      <w:pPr>
        <w:pStyle w:val="Listenabsatz"/>
        <w:numPr>
          <w:ilvl w:val="0"/>
          <w:numId w:val="5"/>
        </w:numPr>
        <w:rPr>
          <w:color w:val="000000"/>
        </w:rPr>
      </w:pPr>
      <w:r w:rsidRPr="00F1526C">
        <w:rPr>
          <w:color w:val="000000"/>
        </w:rPr>
        <w:t>Fill in «Optional Settings»</w:t>
      </w:r>
    </w:p>
    <w:p w14:paraId="4520B581" w14:textId="77777777" w:rsidR="00F1526C" w:rsidRPr="00F1526C" w:rsidRDefault="00F1526C" w:rsidP="00F1526C">
      <w:pPr>
        <w:rPr>
          <w:color w:val="000000"/>
        </w:rPr>
      </w:pPr>
      <w:r w:rsidRPr="00F1526C">
        <w:rPr>
          <w:color w:val="000000"/>
        </w:rPr>
        <w:t>Then reboot the target device.</w:t>
      </w:r>
    </w:p>
    <w:p w14:paraId="12DFF52D" w14:textId="59B831CC" w:rsidR="00F1526C" w:rsidRPr="00F1526C" w:rsidRDefault="00F1526C" w:rsidP="00F1526C">
      <w:pPr>
        <w:pStyle w:val="berschrift2"/>
      </w:pPr>
      <w:r w:rsidRPr="00F1526C">
        <w:t xml:space="preserve">Set up a tunnel to the AREDN network (only necessary if you connect via </w:t>
      </w:r>
      <w:r w:rsidR="005B351E">
        <w:t xml:space="preserve">an </w:t>
      </w:r>
      <w:r w:rsidRPr="00F1526C">
        <w:t>Internet tunnel)</w:t>
      </w:r>
    </w:p>
    <w:p w14:paraId="34CD749F" w14:textId="77777777" w:rsidR="00F1526C" w:rsidRPr="00F1526C" w:rsidRDefault="00F1526C" w:rsidP="00F1526C">
      <w:pPr>
        <w:rPr>
          <w:color w:val="000000"/>
        </w:rPr>
      </w:pPr>
      <w:r w:rsidRPr="00F1526C">
        <w:rPr>
          <w:color w:val="000000"/>
        </w:rPr>
        <w:t>This chapter only applies to the hap router.</w:t>
      </w:r>
    </w:p>
    <w:p w14:paraId="48FFD738" w14:textId="77777777" w:rsidR="00F1526C" w:rsidRPr="00F1526C" w:rsidRDefault="00F1526C" w:rsidP="00F1526C">
      <w:pPr>
        <w:rPr>
          <w:color w:val="000000"/>
        </w:rPr>
      </w:pPr>
      <w:r w:rsidRPr="00F1526C">
        <w:rPr>
          <w:color w:val="000000"/>
        </w:rPr>
        <w:t>Connect port 1 (Internet) to the Internet.</w:t>
      </w:r>
    </w:p>
    <w:p w14:paraId="47A21C72" w14:textId="0A5B3CC6" w:rsidR="00F1526C" w:rsidRPr="00F1526C" w:rsidRDefault="00F1526C" w:rsidP="00F1526C">
      <w:pPr>
        <w:rPr>
          <w:color w:val="000000"/>
        </w:rPr>
      </w:pPr>
      <w:r w:rsidRPr="00F1526C">
        <w:rPr>
          <w:color w:val="000000"/>
        </w:rPr>
        <w:t>From now on</w:t>
      </w:r>
      <w:r w:rsidR="005B351E">
        <w:rPr>
          <w:color w:val="000000"/>
        </w:rPr>
        <w:t>,</w:t>
      </w:r>
      <w:r w:rsidRPr="00F1526C">
        <w:rPr>
          <w:color w:val="000000"/>
        </w:rPr>
        <w:t xml:space="preserve"> you can access the router via Wi-Fi from your PC by looking for the right WLAN and connecting your PC to the router</w:t>
      </w:r>
      <w:r>
        <w:rPr>
          <w:color w:val="000000"/>
        </w:rPr>
        <w:t>:</w:t>
      </w:r>
    </w:p>
    <w:p w14:paraId="7D520F3A" w14:textId="534C1219" w:rsidR="00236FFF" w:rsidRDefault="00BA2540" w:rsidP="00594F0F">
      <w:pPr>
        <w:rPr>
          <w:color w:val="000000"/>
          <w:lang w:val="de-CH"/>
        </w:rPr>
      </w:pPr>
      <w:r w:rsidRPr="00BA2540">
        <w:rPr>
          <w:noProof/>
          <w:color w:val="000000"/>
          <w:lang w:val="de-CH"/>
        </w:rPr>
        <w:lastRenderedPageBreak/>
        <w:drawing>
          <wp:inline distT="0" distB="0" distL="0" distR="0" wp14:anchorId="285F3727" wp14:editId="395A5735">
            <wp:extent cx="1787795" cy="28575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2825" cy="2865539"/>
                    </a:xfrm>
                    <a:prstGeom prst="rect">
                      <a:avLst/>
                    </a:prstGeom>
                  </pic:spPr>
                </pic:pic>
              </a:graphicData>
            </a:graphic>
          </wp:inline>
        </w:drawing>
      </w:r>
    </w:p>
    <w:p w14:paraId="1609C2BC" w14:textId="5DD24A21" w:rsidR="00AA0A9F" w:rsidRDefault="00F1526C" w:rsidP="00AA0A9F">
      <w:r w:rsidRPr="00F1526C">
        <w:t xml:space="preserve">You should get </w:t>
      </w:r>
      <w:r>
        <w:t>the tunnel data from your tunnel server responsible:</w:t>
      </w:r>
    </w:p>
    <w:p w14:paraId="529701EA" w14:textId="1E53F54F" w:rsidR="00F1526C" w:rsidRPr="00D412D8" w:rsidRDefault="00F1526C" w:rsidP="00F1526C">
      <w:pPr>
        <w:pStyle w:val="Code"/>
        <w:rPr>
          <w:lang w:val="en-US"/>
        </w:rPr>
      </w:pPr>
      <w:r w:rsidRPr="00D412D8">
        <w:rPr>
          <w:lang w:val="en-US"/>
        </w:rPr>
        <w:t>Server: his server address</w:t>
      </w:r>
    </w:p>
    <w:p w14:paraId="2DD03453" w14:textId="204F839A" w:rsidR="00F1526C" w:rsidRPr="00D412D8" w:rsidRDefault="00F1526C" w:rsidP="00F1526C">
      <w:pPr>
        <w:pStyle w:val="Code"/>
        <w:rPr>
          <w:lang w:val="en-US"/>
        </w:rPr>
      </w:pPr>
      <w:proofErr w:type="spellStart"/>
      <w:r w:rsidRPr="00D412D8">
        <w:rPr>
          <w:lang w:val="en-US"/>
        </w:rPr>
        <w:t>PwD</w:t>
      </w:r>
      <w:proofErr w:type="spellEnd"/>
      <w:r w:rsidRPr="00D412D8">
        <w:rPr>
          <w:lang w:val="en-US"/>
        </w:rPr>
        <w:t>: The password he assigned to your tunnel</w:t>
      </w:r>
    </w:p>
    <w:p w14:paraId="16CAFB66" w14:textId="4F9030AD" w:rsidR="00F1526C" w:rsidRPr="00D412D8" w:rsidRDefault="00F1526C" w:rsidP="00F1526C">
      <w:pPr>
        <w:pStyle w:val="Code"/>
        <w:rPr>
          <w:lang w:val="en-US"/>
        </w:rPr>
      </w:pPr>
      <w:r w:rsidRPr="00D412D8">
        <w:rPr>
          <w:lang w:val="en-US"/>
        </w:rPr>
        <w:t>Network: The address of your tunnel</w:t>
      </w:r>
    </w:p>
    <w:p w14:paraId="356990DA" w14:textId="137E8998" w:rsidR="00F1526C" w:rsidRPr="00F1526C" w:rsidRDefault="00F1526C" w:rsidP="00AA0A9F">
      <w:r w:rsidRPr="00F1526C">
        <w:rPr>
          <w:noProof/>
        </w:rPr>
        <mc:AlternateContent>
          <mc:Choice Requires="wpg">
            <w:drawing>
              <wp:inline distT="0" distB="0" distL="0" distR="0" wp14:anchorId="78715AF7" wp14:editId="3809EF95">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22"/>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37BAF134" w14:textId="77777777" w:rsidR="00F1526C" w:rsidRDefault="00F1526C" w:rsidP="00F1526C">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19C41C4E" w14:textId="77777777" w:rsidR="00F1526C" w:rsidRDefault="00F1526C" w:rsidP="00F1526C">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78715AF7"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23"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37BAF134" w14:textId="77777777" w:rsidR="00F1526C" w:rsidRDefault="00F1526C" w:rsidP="00F1526C">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19C41C4E" w14:textId="77777777" w:rsidR="00F1526C" w:rsidRDefault="00F1526C" w:rsidP="00F1526C">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3D4148B7" w14:textId="77777777" w:rsidR="00EC288D" w:rsidRPr="00B07B22" w:rsidRDefault="00EC288D" w:rsidP="00EC288D"/>
    <w:p w14:paraId="5BCF65BA" w14:textId="69372D5A" w:rsidR="006349F1" w:rsidRPr="00D52422" w:rsidRDefault="00D52422" w:rsidP="006349F1">
      <w:r w:rsidRPr="00D52422">
        <w:t>Tick «enable» and p</w:t>
      </w:r>
      <w:r w:rsidR="00F1526C" w:rsidRPr="00D52422">
        <w:t xml:space="preserve">ress </w:t>
      </w:r>
      <w:r w:rsidR="006349F1" w:rsidRPr="00D52422">
        <w:t xml:space="preserve">«Save </w:t>
      </w:r>
      <w:proofErr w:type="gramStart"/>
      <w:r w:rsidR="006349F1" w:rsidRPr="00D52422">
        <w:t>changes</w:t>
      </w:r>
      <w:r w:rsidR="005B351E">
        <w:t>.</w:t>
      </w:r>
      <w:r w:rsidR="006349F1" w:rsidRPr="00D52422">
        <w:t>»</w:t>
      </w:r>
      <w:proofErr w:type="gramEnd"/>
    </w:p>
    <w:p w14:paraId="4E01000F" w14:textId="04D3C318" w:rsidR="00D52422" w:rsidRPr="00D52422" w:rsidRDefault="00D52422" w:rsidP="00D52422">
      <w:r w:rsidRPr="00D52422">
        <w:t>Your tunnel should be active after a short time (</w:t>
      </w:r>
      <w:r>
        <w:t xml:space="preserve">blue </w:t>
      </w:r>
      <w:r w:rsidRPr="00D52422">
        <w:t xml:space="preserve">cloud with </w:t>
      </w:r>
      <w:r w:rsidR="005B351E">
        <w:t xml:space="preserve">an </w:t>
      </w:r>
      <w:r w:rsidRPr="00D52422">
        <w:t>arrow).</w:t>
      </w:r>
    </w:p>
    <w:p w14:paraId="5FCFC0C4" w14:textId="77777777" w:rsidR="00D52422" w:rsidRPr="00D52422" w:rsidRDefault="00D52422" w:rsidP="00D52422">
      <w:r w:rsidRPr="00D52422">
        <w:t>You are now connected to the AREDN network. Go to «Node-Status» / «Mesh Status» and enjoy the success.</w:t>
      </w:r>
    </w:p>
    <w:p w14:paraId="4A5CFE0A" w14:textId="75F9A6DC" w:rsidR="00EC288D" w:rsidRDefault="00FA185A" w:rsidP="00D52422">
      <w:pPr>
        <w:rPr>
          <w:lang w:val="de-CH"/>
        </w:rPr>
      </w:pPr>
      <w:r w:rsidRPr="00FA185A">
        <w:rPr>
          <w:noProof/>
        </w:rPr>
        <w:lastRenderedPageBreak/>
        <mc:AlternateContent>
          <mc:Choice Requires="wpg">
            <w:drawing>
              <wp:inline distT="0" distB="0" distL="0" distR="0" wp14:anchorId="05833FE9" wp14:editId="699203C4">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24"/>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du="http://schemas.microsoft.com/office/word/2023/wordml/word16du">
            <w:pict>
              <v:group w14:anchorId="4D601507"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25"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0DBEF3CC" w14:textId="07344E2F" w:rsidR="009E32C3" w:rsidRDefault="00FA185A" w:rsidP="00EC288D">
      <w:pPr>
        <w:rPr>
          <w:lang w:val="de-CH"/>
        </w:rPr>
      </w:pPr>
      <w:r>
        <w:rPr>
          <w:lang w:val="de-CH"/>
        </w:rPr>
        <w:t xml:space="preserve">Note </w:t>
      </w:r>
      <w:proofErr w:type="spellStart"/>
      <w:r>
        <w:rPr>
          <w:lang w:val="de-CH"/>
        </w:rPr>
        <w:t>the</w:t>
      </w:r>
      <w:proofErr w:type="spellEnd"/>
      <w:r>
        <w:rPr>
          <w:lang w:val="de-CH"/>
        </w:rPr>
        <w:t xml:space="preserve"> </w:t>
      </w:r>
      <w:r w:rsidR="006349F1">
        <w:rPr>
          <w:lang w:val="de-CH"/>
        </w:rPr>
        <w:t>L</w:t>
      </w:r>
      <w:r w:rsidR="009E32C3">
        <w:rPr>
          <w:lang w:val="de-CH"/>
        </w:rPr>
        <w:t xml:space="preserve">AN </w:t>
      </w:r>
      <w:proofErr w:type="spellStart"/>
      <w:r>
        <w:rPr>
          <w:lang w:val="de-CH"/>
        </w:rPr>
        <w:t>ad</w:t>
      </w:r>
      <w:r w:rsidR="009E32C3">
        <w:rPr>
          <w:lang w:val="de-CH"/>
        </w:rPr>
        <w:t>dress</w:t>
      </w:r>
      <w:proofErr w:type="spellEnd"/>
      <w:r w:rsidR="009E32C3">
        <w:rPr>
          <w:lang w:val="de-CH"/>
        </w:rPr>
        <w:t>:</w:t>
      </w:r>
    </w:p>
    <w:p w14:paraId="49DD567A" w14:textId="42CAD9DC" w:rsidR="009E32C3" w:rsidRPr="00B07B22" w:rsidRDefault="007679F8" w:rsidP="00EC288D">
      <w:pPr>
        <w:rPr>
          <w:lang w:val="de-CH"/>
        </w:rPr>
      </w:pPr>
      <w:r>
        <w:rPr>
          <w:noProof/>
        </w:rPr>
        <mc:AlternateContent>
          <mc:Choice Requires="wps">
            <w:drawing>
              <wp:anchor distT="0" distB="0" distL="114300" distR="114300" simplePos="0" relativeHeight="251659264" behindDoc="0" locked="0" layoutInCell="1" allowOverlap="1" wp14:anchorId="7B14AEDA" wp14:editId="27482932">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7DEBD57D"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sidR="006349F1">
        <w:rPr>
          <w:noProof/>
        </w:rPr>
        <w:drawing>
          <wp:inline distT="0" distB="0" distL="0" distR="0" wp14:anchorId="535609C0" wp14:editId="22B4DA8C">
            <wp:extent cx="5731510" cy="303657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36570"/>
                    </a:xfrm>
                    <a:prstGeom prst="rect">
                      <a:avLst/>
                    </a:prstGeom>
                  </pic:spPr>
                </pic:pic>
              </a:graphicData>
            </a:graphic>
          </wp:inline>
        </w:drawing>
      </w:r>
    </w:p>
    <w:p w14:paraId="7534F971" w14:textId="77777777" w:rsidR="007679F8" w:rsidRDefault="007679F8" w:rsidP="007679F8">
      <w:pPr>
        <w:pStyle w:val="berschrift1"/>
      </w:pPr>
      <w:r w:rsidRPr="007679F8">
        <w:lastRenderedPageBreak/>
        <w:t>Setting up the phone book</w:t>
      </w:r>
    </w:p>
    <w:p w14:paraId="72F2662F" w14:textId="655020C6" w:rsidR="001D6E0F" w:rsidRPr="001D6E0F" w:rsidRDefault="001D6E0F" w:rsidP="001D6E0F">
      <w:r>
        <w:t>The installation of the phonebook is described in the document “</w:t>
      </w:r>
      <w:r w:rsidRPr="001D6E0F">
        <w:t>Installation of phonebook replication on hap router</w:t>
      </w:r>
      <w:r>
        <w:t xml:space="preserve">.pdf”. </w:t>
      </w:r>
      <w:r w:rsidR="00AD0172">
        <w:t>It can be done before or after you set up your phone.</w:t>
      </w:r>
    </w:p>
    <w:p w14:paraId="76A88439" w14:textId="77777777" w:rsidR="00A85838" w:rsidRDefault="00A85838" w:rsidP="00C80158">
      <w:pPr>
        <w:pStyle w:val="berschrift1"/>
      </w:pPr>
      <w:r w:rsidRPr="00A85838">
        <w:lastRenderedPageBreak/>
        <w:t xml:space="preserve">Connect the phone to the </w:t>
      </w:r>
      <w:proofErr w:type="gramStart"/>
      <w:r w:rsidRPr="00A85838">
        <w:t>router</w:t>
      </w:r>
      <w:proofErr w:type="gramEnd"/>
    </w:p>
    <w:p w14:paraId="1BC7F014" w14:textId="27D19127" w:rsidR="00AD0172" w:rsidRDefault="00AD0172" w:rsidP="00AD0172">
      <w:r w:rsidRPr="00AD0172">
        <w:t>First</w:t>
      </w:r>
      <w:r>
        <w:t>,</w:t>
      </w:r>
      <w:r w:rsidRPr="00AD0172">
        <w:t xml:space="preserve"> you need an official </w:t>
      </w:r>
      <w:r>
        <w:t>t</w:t>
      </w:r>
      <w:r w:rsidRPr="00AD0172">
        <w:t>elephone number. It is your PLZ plus 30 if you are the first AREDN user in your PLZ. Please check the phonebook:</w:t>
      </w:r>
    </w:p>
    <w:p w14:paraId="56131FB2" w14:textId="0C2D47FB" w:rsidR="00AD0172" w:rsidRPr="00AD0172" w:rsidRDefault="00000000" w:rsidP="00AD0172">
      <w:pPr>
        <w:pStyle w:val="Code"/>
        <w:rPr>
          <w:rStyle w:val="CodeZchn"/>
          <w:lang w:val="en-US"/>
        </w:rPr>
      </w:pPr>
      <w:hyperlink r:id="rId27" w:history="1">
        <w:r w:rsidR="00AD0172" w:rsidRPr="00742145">
          <w:rPr>
            <w:rStyle w:val="Hyperlink"/>
            <w:lang w:val="en-US"/>
          </w:rPr>
          <w:t>https://docs.google.com/spreadsheets/d/1g33BHSXMC8T4Cmfz_Zq-XxtPP17dtEBexF2i4KKe_Mc/edit?usp=sharing</w:t>
        </w:r>
      </w:hyperlink>
      <w:r w:rsidR="00AD0172" w:rsidRPr="00AD0172">
        <w:rPr>
          <w:rStyle w:val="CodeZchn"/>
          <w:lang w:val="en-US"/>
        </w:rPr>
        <w:t xml:space="preserve"> </w:t>
      </w:r>
    </w:p>
    <w:p w14:paraId="382A97E1" w14:textId="2D548197" w:rsidR="00AD0172" w:rsidRPr="00AD0172" w:rsidRDefault="00AD0172" w:rsidP="00AD0172">
      <w:r w:rsidRPr="00AD0172">
        <w:t>and enter your information at the bottom. It will be reviewed and accepted.</w:t>
      </w:r>
    </w:p>
    <w:p w14:paraId="39E57EC3" w14:textId="42A43340" w:rsidR="00A85838" w:rsidRPr="00A85838" w:rsidRDefault="00A85838" w:rsidP="00A85838">
      <w:r w:rsidRPr="00A85838">
        <w:t xml:space="preserve">Now connect your phone to the router and wait until it has received an IP address. Make a note of </w:t>
      </w:r>
      <w:r>
        <w:t>its</w:t>
      </w:r>
      <w:r w:rsidRPr="00A85838">
        <w:t xml:space="preserve"> MAC address (</w:t>
      </w:r>
      <w:r w:rsidR="005B351E">
        <w:t>"</w:t>
      </w:r>
      <w:r w:rsidRPr="00A85838">
        <w:t>Menu</w:t>
      </w:r>
      <w:r w:rsidR="005B351E">
        <w:t>"</w:t>
      </w:r>
      <w:r w:rsidRPr="00A85838">
        <w:t xml:space="preserve"> button on the phone and then </w:t>
      </w:r>
      <w:r w:rsidR="005B351E">
        <w:t>"</w:t>
      </w:r>
      <w:r w:rsidRPr="00A85838">
        <w:t>Info</w:t>
      </w:r>
      <w:r w:rsidR="005B351E">
        <w:t>"</w:t>
      </w:r>
      <w:r w:rsidRPr="00A85838">
        <w:t xml:space="preserve"> button)</w:t>
      </w:r>
    </w:p>
    <w:p w14:paraId="078CD69F" w14:textId="7886D89D" w:rsidR="003D5E4D" w:rsidRPr="00A85838" w:rsidRDefault="00A85838" w:rsidP="00A85838">
      <w:r w:rsidRPr="00A85838">
        <w:t>Go back to the router setup and go to port forwarding. Fill in everything as shown below:</w:t>
      </w:r>
      <w:r w:rsidR="007C2691">
        <w:rPr>
          <w:noProof/>
        </w:rPr>
        <w:br/>
      </w:r>
      <w:r w:rsidR="007C2691">
        <w:rPr>
          <w:noProof/>
        </w:rPr>
        <w:drawing>
          <wp:inline distT="0" distB="0" distL="0" distR="0" wp14:anchorId="0A8AED83" wp14:editId="04645E42">
            <wp:extent cx="5731510" cy="2628900"/>
            <wp:effectExtent l="0" t="0" r="254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28900"/>
                    </a:xfrm>
                    <a:prstGeom prst="rect">
                      <a:avLst/>
                    </a:prstGeom>
                  </pic:spPr>
                </pic:pic>
              </a:graphicData>
            </a:graphic>
          </wp:inline>
        </w:drawing>
      </w:r>
    </w:p>
    <w:p w14:paraId="52D91D8D" w14:textId="003EC955" w:rsidR="009E32C3" w:rsidRPr="007C2691" w:rsidRDefault="003D5E4D" w:rsidP="009E32C3">
      <w:r w:rsidRPr="007C2691">
        <w:t xml:space="preserve">Save </w:t>
      </w:r>
      <w:r w:rsidR="007C2691" w:rsidRPr="007C2691">
        <w:t>c</w:t>
      </w:r>
      <w:r w:rsidRPr="007C2691">
        <w:t>hanges</w:t>
      </w:r>
      <w:r w:rsidR="00C80158">
        <w:t xml:space="preserve"> </w:t>
      </w:r>
      <w:r w:rsidR="00C80158" w:rsidRPr="00C80158">
        <w:rPr>
          <w:color w:val="FF0000"/>
        </w:rPr>
        <w:t>(and wait for confirmation below the Save Changes button)</w:t>
      </w:r>
      <w:r w:rsidR="006349F1" w:rsidRPr="007C2691">
        <w:t>.</w:t>
      </w:r>
    </w:p>
    <w:p w14:paraId="1A9E52B1" w14:textId="2A91065D" w:rsidR="003D5E4D" w:rsidRPr="007C2691" w:rsidRDefault="007C2691" w:rsidP="009E32C3">
      <w:r w:rsidRPr="007C2691">
        <w:t xml:space="preserve">The </w:t>
      </w:r>
      <w:r>
        <w:t xml:space="preserve">setup of the </w:t>
      </w:r>
      <w:r w:rsidRPr="007C2691">
        <w:t>target device is now</w:t>
      </w:r>
      <w:r>
        <w:t xml:space="preserve"> finished.</w:t>
      </w:r>
    </w:p>
    <w:p w14:paraId="63F7FF0C" w14:textId="4407E85D" w:rsidR="00355A32" w:rsidRPr="00D412D8" w:rsidRDefault="00355A32" w:rsidP="00355A32">
      <w:pPr>
        <w:pStyle w:val="berschrift1"/>
      </w:pPr>
      <w:r w:rsidRPr="00D412D8">
        <w:lastRenderedPageBreak/>
        <w:t>Yealink</w:t>
      </w:r>
      <w:r w:rsidR="00EC288D" w:rsidRPr="00D412D8">
        <w:t xml:space="preserve"> Tele</w:t>
      </w:r>
      <w:r w:rsidR="005B351E">
        <w:t>ph</w:t>
      </w:r>
      <w:r w:rsidR="00EC288D" w:rsidRPr="00D412D8">
        <w:t>on</w:t>
      </w:r>
      <w:r w:rsidR="005B351E">
        <w:t>e</w:t>
      </w:r>
    </w:p>
    <w:p w14:paraId="0C3BD604" w14:textId="6180AF25" w:rsidR="0012369F" w:rsidRPr="007C2691" w:rsidRDefault="00CF70FF" w:rsidP="00EC288D">
      <w:pPr>
        <w:pStyle w:val="berschrift2"/>
      </w:pPr>
      <w:r w:rsidRPr="007C2691">
        <w:t>Flash</w:t>
      </w:r>
      <w:r w:rsidR="007C3F11" w:rsidRPr="007C2691">
        <w:t xml:space="preserve"> </w:t>
      </w:r>
    </w:p>
    <w:p w14:paraId="6A89E84C" w14:textId="55FA9441" w:rsidR="007C2691" w:rsidRDefault="007C2691" w:rsidP="007C2691">
      <w:r w:rsidRPr="007C2691">
        <w:t>Continue to «Configure phone»</w:t>
      </w:r>
      <w:r>
        <w:t xml:space="preserve"> if you already can access your phone</w:t>
      </w:r>
      <w:r w:rsidR="005B351E">
        <w:t>'</w:t>
      </w:r>
      <w:r>
        <w:t>s setup with admin/admin.</w:t>
      </w:r>
    </w:p>
    <w:p w14:paraId="686F7AC2" w14:textId="7424F413" w:rsidR="00D412D8" w:rsidRPr="007C2691" w:rsidRDefault="00D412D8" w:rsidP="007C2691">
      <w:r>
        <w:t xml:space="preserve">Download corresponding files from: </w:t>
      </w:r>
      <w:hyperlink r:id="rId29" w:history="1">
        <w:r w:rsidRPr="007B522B">
          <w:rPr>
            <w:rStyle w:val="Hyperlink"/>
          </w:rPr>
          <w:t>http://yealink.provu.co.uk/fw/recovery/</w:t>
        </w:r>
      </w:hyperlink>
      <w:r>
        <w:t xml:space="preserve"> or from the Yealink support site (</w:t>
      </w:r>
      <w:hyperlink r:id="rId30" w:history="1">
        <w:r w:rsidRPr="007B522B">
          <w:rPr>
            <w:rStyle w:val="Hyperlink"/>
          </w:rPr>
          <w:t>https://support.yealink.com/en/portal/docList?archiveType=software&amp;productCode=9f64db103d0b41be</w:t>
        </w:r>
      </w:hyperlink>
      <w:r>
        <w:t xml:space="preserve"> for the T46, for example)</w:t>
      </w:r>
    </w:p>
    <w:p w14:paraId="47A1AC43" w14:textId="7E6A0987" w:rsidR="007C2691" w:rsidRPr="007C2691" w:rsidRDefault="00D412D8" w:rsidP="007C2691">
      <w:r>
        <w:t>Install and start TFTPd64. Ch</w:t>
      </w:r>
      <w:r w:rsidR="005B351E">
        <w:t>o</w:t>
      </w:r>
      <w:r>
        <w:t>ose the ethernet adapter of your PC and c</w:t>
      </w:r>
      <w:r w:rsidR="007C2691" w:rsidRPr="007C2691">
        <w:t xml:space="preserve">onnect </w:t>
      </w:r>
      <w:r>
        <w:t>your t</w:t>
      </w:r>
      <w:r w:rsidR="007C2691" w:rsidRPr="007C2691">
        <w:t xml:space="preserve">elephone to </w:t>
      </w:r>
      <w:r>
        <w:t xml:space="preserve">the </w:t>
      </w:r>
      <w:r w:rsidR="007C2691" w:rsidRPr="007C2691">
        <w:t>home network</w:t>
      </w:r>
      <w:r w:rsidR="007C2691">
        <w:t>.</w:t>
      </w:r>
    </w:p>
    <w:p w14:paraId="47F86B5B" w14:textId="26CAD775" w:rsidR="00CF70FF" w:rsidRDefault="00D412D8" w:rsidP="00CF70FF">
      <w:r>
        <w:t>Ch</w:t>
      </w:r>
      <w:r w:rsidR="005B351E">
        <w:t>o</w:t>
      </w:r>
      <w:r>
        <w:t xml:space="preserve">ose </w:t>
      </w:r>
      <w:r w:rsidR="005B351E">
        <w:t xml:space="preserve">the </w:t>
      </w:r>
      <w:r w:rsidR="007C2691" w:rsidRPr="007C2691">
        <w:t xml:space="preserve">directory with </w:t>
      </w:r>
      <w:r>
        <w:t xml:space="preserve">the downloaded </w:t>
      </w:r>
      <w:r w:rsidR="007C2691" w:rsidRPr="007C2691">
        <w:t>files</w:t>
      </w:r>
      <w:r>
        <w:t>.</w:t>
      </w:r>
      <w:r>
        <w:br/>
      </w:r>
      <w:r w:rsidR="00CF70FF" w:rsidRPr="00CF70FF">
        <w:rPr>
          <w:noProof/>
        </w:rPr>
        <w:drawing>
          <wp:inline distT="0" distB="0" distL="0" distR="0" wp14:anchorId="33AD0AFB" wp14:editId="327E781C">
            <wp:extent cx="5943600" cy="2632075"/>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1"/>
                    <a:stretch>
                      <a:fillRect/>
                    </a:stretch>
                  </pic:blipFill>
                  <pic:spPr>
                    <a:xfrm>
                      <a:off x="0" y="0"/>
                      <a:ext cx="5943600" cy="2632075"/>
                    </a:xfrm>
                    <a:prstGeom prst="rect">
                      <a:avLst/>
                    </a:prstGeom>
                  </pic:spPr>
                </pic:pic>
              </a:graphicData>
            </a:graphic>
          </wp:inline>
        </w:drawing>
      </w:r>
    </w:p>
    <w:p w14:paraId="49107594" w14:textId="60B42CA3" w:rsidR="00CF70FF" w:rsidRDefault="00CF70FF" w:rsidP="00CF70FF">
      <w:r>
        <w:t>Power the Yealink with the speaker button pressed</w:t>
      </w:r>
      <w:r w:rsidR="00D412D8">
        <w:t xml:space="preserve">, wait till you can enter an IP </w:t>
      </w:r>
      <w:proofErr w:type="gramStart"/>
      <w:r w:rsidR="00D412D8">
        <w:t xml:space="preserve">address, </w:t>
      </w:r>
      <w:r>
        <w:t xml:space="preserve"> and</w:t>
      </w:r>
      <w:proofErr w:type="gramEnd"/>
      <w:r>
        <w:t xml:space="preserve"> fill in the IP address of the </w:t>
      </w:r>
      <w:r w:rsidR="005B351E">
        <w:t>TFTP</w:t>
      </w:r>
      <w:r>
        <w:t xml:space="preserve"> server</w:t>
      </w:r>
      <w:r w:rsidR="00861938">
        <w:t xml:space="preserve"> (</w:t>
      </w:r>
      <w:r w:rsidR="00D412D8">
        <w:t>I</w:t>
      </w:r>
      <w:r w:rsidR="00861938">
        <w:t>P of PC</w:t>
      </w:r>
      <w:r w:rsidR="00D412D8">
        <w:t xml:space="preserve"> above</w:t>
      </w:r>
      <w:r w:rsidR="00861938">
        <w:t>)</w:t>
      </w:r>
      <w:r>
        <w:t xml:space="preserve">. Make sure you use a free IP address </w:t>
      </w:r>
      <w:r w:rsidR="00D412D8">
        <w:t xml:space="preserve">in the same subnet </w:t>
      </w:r>
      <w:r>
        <w:t>for the telephone</w:t>
      </w:r>
      <w:r w:rsidR="00861938">
        <w:t xml:space="preserve"> (e.g.</w:t>
      </w:r>
      <w:r w:rsidR="005B351E">
        <w:t>,</w:t>
      </w:r>
      <w:r w:rsidR="00861938">
        <w:t xml:space="preserve"> </w:t>
      </w:r>
      <w:proofErr w:type="gramStart"/>
      <w:r w:rsidR="00861938">
        <w:t>192.168.0.230 )</w:t>
      </w:r>
      <w:proofErr w:type="gramEnd"/>
    </w:p>
    <w:p w14:paraId="39E22FCF" w14:textId="478DAF88" w:rsidR="00CF70FF" w:rsidRDefault="00CF70FF" w:rsidP="00CF70FF">
      <w:r>
        <w:t>The telephone loads the files and updates.</w:t>
      </w:r>
    </w:p>
    <w:p w14:paraId="2193C388" w14:textId="6527233A" w:rsidR="00CF70FF" w:rsidRDefault="00CF70FF" w:rsidP="00CF70FF">
      <w:r>
        <w:t>Then do a factory reset by holding down the OK button for 10 se</w:t>
      </w:r>
      <w:r w:rsidR="007E3EB9">
        <w:t>c</w:t>
      </w:r>
      <w:r>
        <w:t>onds</w:t>
      </w:r>
    </w:p>
    <w:p w14:paraId="1155ED8C" w14:textId="2D16C875" w:rsidR="00CF70FF" w:rsidRPr="00CF70FF" w:rsidRDefault="00CF70FF" w:rsidP="00CF70FF">
      <w:r>
        <w:t xml:space="preserve">Now you can </w:t>
      </w:r>
      <w:r w:rsidR="00D412D8">
        <w:t>continue</w:t>
      </w:r>
      <w:r>
        <w:t xml:space="preserve"> with the standard setup in th</w:t>
      </w:r>
      <w:r w:rsidR="007E3EB9">
        <w:t>e</w:t>
      </w:r>
      <w:r>
        <w:t xml:space="preserve"> next chapter</w:t>
      </w:r>
    </w:p>
    <w:p w14:paraId="644D3A6E" w14:textId="77777777" w:rsidR="00D412D8" w:rsidRPr="00D412D8" w:rsidRDefault="00D412D8" w:rsidP="00D412D8">
      <w:pPr>
        <w:pStyle w:val="berschrift2"/>
      </w:pPr>
      <w:r w:rsidRPr="00D412D8">
        <w:t>Configure phone</w:t>
      </w:r>
    </w:p>
    <w:p w14:paraId="01C768A1" w14:textId="676A8228" w:rsidR="00D412D8" w:rsidRPr="00D412D8" w:rsidRDefault="00D412D8" w:rsidP="00D412D8">
      <w:r w:rsidRPr="00D412D8">
        <w:t>Enter the IP address of the telephone in the browser (to be found on the telephone under Menu</w:t>
      </w:r>
      <w:r>
        <w:sym w:font="Wingdings" w:char="F0E0"/>
      </w:r>
      <w:r w:rsidRPr="00D412D8">
        <w:t>Status).</w:t>
      </w:r>
    </w:p>
    <w:p w14:paraId="5A0593B8" w14:textId="77777777" w:rsidR="00D412D8" w:rsidRPr="005B351E" w:rsidRDefault="00D412D8" w:rsidP="00D412D8">
      <w:pPr>
        <w:pStyle w:val="Code"/>
        <w:rPr>
          <w:lang w:val="en-US"/>
        </w:rPr>
      </w:pPr>
      <w:r w:rsidRPr="005B351E">
        <w:rPr>
          <w:lang w:val="en-US"/>
        </w:rPr>
        <w:t>Username: admin</w:t>
      </w:r>
    </w:p>
    <w:p w14:paraId="2300F2A2" w14:textId="77777777" w:rsidR="00D412D8" w:rsidRPr="005B351E" w:rsidRDefault="00D412D8" w:rsidP="00D412D8">
      <w:pPr>
        <w:pStyle w:val="Code"/>
        <w:rPr>
          <w:lang w:val="en-US"/>
        </w:rPr>
      </w:pPr>
      <w:r w:rsidRPr="005B351E">
        <w:rPr>
          <w:lang w:val="en-US"/>
        </w:rPr>
        <w:t>Password: admin</w:t>
      </w:r>
    </w:p>
    <w:p w14:paraId="7668F3D6" w14:textId="0BF689C8" w:rsidR="00D412D8" w:rsidRPr="00D412D8" w:rsidRDefault="00D412D8" w:rsidP="00D412D8">
      <w:r w:rsidRPr="00D412D8">
        <w:t>Set a new password</w:t>
      </w:r>
      <w:r>
        <w:t xml:space="preserve"> if you want.</w:t>
      </w:r>
    </w:p>
    <w:p w14:paraId="335F416B" w14:textId="77777777" w:rsidR="00D412D8" w:rsidRPr="00D412D8" w:rsidRDefault="00D412D8" w:rsidP="00D412D8">
      <w:r w:rsidRPr="00D412D8">
        <w:t>We now go through the individual menu items.</w:t>
      </w:r>
    </w:p>
    <w:p w14:paraId="6DB9F80E" w14:textId="797E1EA0" w:rsidR="00D412D8" w:rsidRDefault="00D412D8" w:rsidP="00D412D8">
      <w:pPr>
        <w:pStyle w:val="berschrift3"/>
      </w:pPr>
      <w:r>
        <w:t>Accounts</w:t>
      </w:r>
    </w:p>
    <w:p w14:paraId="73B222ED" w14:textId="7BC46D8F" w:rsidR="00D412D8" w:rsidRDefault="00D412D8" w:rsidP="00D412D8">
      <w:r>
        <w:t xml:space="preserve">The accounts are used to work with a PBX. The provider of the PBX </w:t>
      </w:r>
      <w:proofErr w:type="gramStart"/>
      <w:r>
        <w:t>has to</w:t>
      </w:r>
      <w:proofErr w:type="gramEnd"/>
      <w:r>
        <w:t xml:space="preserve"> enable your telephone number and provide you with the address and credentials.</w:t>
      </w:r>
    </w:p>
    <w:p w14:paraId="436F4C74" w14:textId="0CD1E85C" w:rsidR="00426CFA" w:rsidRDefault="00426CFA" w:rsidP="00D412D8">
      <w:r>
        <w:lastRenderedPageBreak/>
        <w:t>If you have no access to a PBX</w:t>
      </w:r>
      <w:r w:rsidR="00E70C81">
        <w:t>, or</w:t>
      </w:r>
      <w:r w:rsidR="00E70C81" w:rsidRPr="00E70C81">
        <w:t xml:space="preserve"> </w:t>
      </w:r>
      <w:r w:rsidR="00E70C81">
        <w:t>only want to work with direct addressing</w:t>
      </w:r>
      <w:r>
        <w:t xml:space="preserve">, you </w:t>
      </w:r>
      <w:proofErr w:type="gramStart"/>
      <w:r w:rsidR="00E70C81">
        <w:t>have to</w:t>
      </w:r>
      <w:proofErr w:type="gramEnd"/>
      <w:r>
        <w:t xml:space="preserve"> install </w:t>
      </w:r>
      <w:proofErr w:type="spellStart"/>
      <w:r>
        <w:t>SIProxy</w:t>
      </w:r>
      <w:proofErr w:type="spellEnd"/>
      <w:r>
        <w:t xml:space="preserve"> (</w:t>
      </w:r>
      <w:r w:rsidR="00E70C81">
        <w:t>s</w:t>
      </w:r>
      <w:r>
        <w:t>ee Document “</w:t>
      </w:r>
      <w:r w:rsidRPr="00426CFA">
        <w:t>Installation of phonebook replication on hap router</w:t>
      </w:r>
      <w:r>
        <w:t>.pdf”)</w:t>
      </w:r>
      <w:r w:rsidR="00E70C81">
        <w:t xml:space="preserve">. </w:t>
      </w:r>
      <w:proofErr w:type="spellStart"/>
      <w:r w:rsidR="00E70C81">
        <w:t>Sipserver</w:t>
      </w:r>
      <w:proofErr w:type="spellEnd"/>
      <w:r w:rsidR="00E70C81">
        <w:t xml:space="preserve"> 1 is then “</w:t>
      </w:r>
      <w:proofErr w:type="spellStart"/>
      <w:proofErr w:type="gramStart"/>
      <w:r w:rsidR="00E70C81">
        <w:t>localnode.local</w:t>
      </w:r>
      <w:proofErr w:type="gramEnd"/>
      <w:r w:rsidR="00E70C81">
        <w:t>.mesh</w:t>
      </w:r>
      <w:proofErr w:type="spellEnd"/>
      <w:r w:rsidR="00E70C81">
        <w:t>”</w:t>
      </w:r>
      <w:r w:rsidR="00996FD8">
        <w:t>. User and password are not important in this case.</w:t>
      </w:r>
    </w:p>
    <w:p w14:paraId="685D7644" w14:textId="0C107089" w:rsidR="00D412D8" w:rsidRPr="00D412D8" w:rsidRDefault="00D412D8" w:rsidP="00D412D8">
      <w:r w:rsidRPr="00D412D8">
        <w:t>Account 1:</w:t>
      </w:r>
    </w:p>
    <w:p w14:paraId="2820504A" w14:textId="1DCF3041" w:rsidR="00BA3A02" w:rsidRDefault="00996FD8" w:rsidP="00D412D8">
      <w:r>
        <w:t xml:space="preserve">If you have access to a PBX, </w:t>
      </w:r>
      <w:proofErr w:type="gramStart"/>
      <w:r w:rsidR="00D412D8">
        <w:t>Enter</w:t>
      </w:r>
      <w:proofErr w:type="gramEnd"/>
      <w:r w:rsidR="00D412D8">
        <w:t xml:space="preserve"> credentials and IP address (SIP server) provided by your PBX operator</w:t>
      </w:r>
      <w:r w:rsidR="00D412D8">
        <w:br/>
      </w:r>
      <w:r w:rsidR="00D412D8" w:rsidRPr="00D412D8">
        <w:t>.</w:t>
      </w:r>
      <w:r w:rsidR="00BA3A02" w:rsidRPr="00BA3A02">
        <w:rPr>
          <w:noProof/>
        </w:rPr>
        <w:drawing>
          <wp:inline distT="0" distB="0" distL="0" distR="0" wp14:anchorId="3B3683C3" wp14:editId="31EEF05D">
            <wp:extent cx="5193905" cy="40957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1869" cy="4117802"/>
                    </a:xfrm>
                    <a:prstGeom prst="rect">
                      <a:avLst/>
                    </a:prstGeom>
                  </pic:spPr>
                </pic:pic>
              </a:graphicData>
            </a:graphic>
          </wp:inline>
        </w:drawing>
      </w:r>
    </w:p>
    <w:p w14:paraId="17ADE558" w14:textId="5ECBBCD6" w:rsidR="00AD6041" w:rsidRPr="00005B7D" w:rsidRDefault="00AD6041" w:rsidP="00AD6041">
      <w:r w:rsidRPr="00005B7D">
        <w:t>Account</w:t>
      </w:r>
      <w:r w:rsidR="00996FD8">
        <w:t xml:space="preserve"> (example)</w:t>
      </w:r>
    </w:p>
    <w:p w14:paraId="23C4FD91" w14:textId="0A69CF05" w:rsidR="00AD6041" w:rsidRPr="00AD6041" w:rsidRDefault="00AD6041" w:rsidP="00AD6041">
      <w:pPr>
        <w:pStyle w:val="Code"/>
        <w:rPr>
          <w:lang w:val="en-US"/>
        </w:rPr>
      </w:pPr>
      <w:r w:rsidRPr="00AD6041">
        <w:rPr>
          <w:lang w:val="en-US"/>
        </w:rPr>
        <w:t xml:space="preserve">Line Activity: </w:t>
      </w:r>
      <w:r w:rsidR="00D412D8">
        <w:rPr>
          <w:lang w:val="en-US"/>
        </w:rPr>
        <w:t>En</w:t>
      </w:r>
      <w:r w:rsidR="0012369F">
        <w:rPr>
          <w:lang w:val="en-US"/>
        </w:rPr>
        <w:t>abled</w:t>
      </w:r>
    </w:p>
    <w:p w14:paraId="57405DE5" w14:textId="1E30154A" w:rsidR="00AD6041" w:rsidRPr="00D412D8" w:rsidRDefault="00AD6041" w:rsidP="00AD6041">
      <w:pPr>
        <w:pStyle w:val="Code"/>
        <w:rPr>
          <w:lang w:val="en-US"/>
        </w:rPr>
      </w:pPr>
      <w:r w:rsidRPr="00D412D8">
        <w:rPr>
          <w:lang w:val="en-US"/>
        </w:rPr>
        <w:t xml:space="preserve">Label: </w:t>
      </w:r>
      <w:r w:rsidR="00D412D8" w:rsidRPr="00D412D8">
        <w:rPr>
          <w:lang w:val="en-US"/>
        </w:rPr>
        <w:t>Name of PBX (y</w:t>
      </w:r>
      <w:r w:rsidR="00D412D8">
        <w:rPr>
          <w:lang w:val="en-US"/>
        </w:rPr>
        <w:t>ou are free to choose)</w:t>
      </w:r>
    </w:p>
    <w:p w14:paraId="5B5EF933" w14:textId="63DC60DB" w:rsidR="00AD6041" w:rsidRPr="00D412D8" w:rsidRDefault="00AD6041" w:rsidP="00AD6041">
      <w:pPr>
        <w:pStyle w:val="Code"/>
        <w:rPr>
          <w:lang w:val="en-US"/>
        </w:rPr>
      </w:pPr>
      <w:r w:rsidRPr="00D412D8">
        <w:rPr>
          <w:lang w:val="en-US"/>
        </w:rPr>
        <w:t xml:space="preserve">Display Name: </w:t>
      </w:r>
      <w:r w:rsidR="00D412D8" w:rsidRPr="00D412D8">
        <w:rPr>
          <w:lang w:val="en-US"/>
        </w:rPr>
        <w:t>Your callsign</w:t>
      </w:r>
    </w:p>
    <w:p w14:paraId="658AFFA7" w14:textId="4E873D52" w:rsidR="00AD6041" w:rsidRPr="00D412D8" w:rsidRDefault="00AD6041" w:rsidP="00AD6041">
      <w:pPr>
        <w:pStyle w:val="Code"/>
        <w:rPr>
          <w:lang w:val="en-US"/>
        </w:rPr>
      </w:pPr>
      <w:r w:rsidRPr="00D412D8">
        <w:rPr>
          <w:lang w:val="en-US"/>
        </w:rPr>
        <w:t xml:space="preserve">Register name: </w:t>
      </w:r>
      <w:r w:rsidR="00D412D8" w:rsidRPr="00D412D8">
        <w:rPr>
          <w:lang w:val="en-US"/>
        </w:rPr>
        <w:t>Y</w:t>
      </w:r>
      <w:r w:rsidR="00D412D8">
        <w:rPr>
          <w:lang w:val="en-US"/>
        </w:rPr>
        <w:t>our telephone number</w:t>
      </w:r>
    </w:p>
    <w:p w14:paraId="207E999D" w14:textId="13D31DB2" w:rsidR="00AD6041" w:rsidRPr="00D412D8" w:rsidRDefault="00AD6041" w:rsidP="00D412D8">
      <w:pPr>
        <w:pStyle w:val="Code"/>
        <w:rPr>
          <w:lang w:val="en-US"/>
        </w:rPr>
      </w:pPr>
      <w:r w:rsidRPr="00D412D8">
        <w:rPr>
          <w:lang w:val="en-US"/>
        </w:rPr>
        <w:t xml:space="preserve">User Name: </w:t>
      </w:r>
      <w:r w:rsidR="00D412D8">
        <w:rPr>
          <w:lang w:val="en-US"/>
        </w:rPr>
        <w:t>G</w:t>
      </w:r>
      <w:r w:rsidR="00D412D8" w:rsidRPr="00D412D8">
        <w:rPr>
          <w:lang w:val="en-US"/>
        </w:rPr>
        <w:t>iven b</w:t>
      </w:r>
      <w:r w:rsidR="00D412D8">
        <w:rPr>
          <w:lang w:val="en-US"/>
        </w:rPr>
        <w:t>y the PBX Operator</w:t>
      </w:r>
    </w:p>
    <w:p w14:paraId="33D7DDC0" w14:textId="62FCB3FF" w:rsidR="00AD6041" w:rsidRPr="00D412D8" w:rsidRDefault="00AD6041" w:rsidP="00AD6041">
      <w:pPr>
        <w:pStyle w:val="Code"/>
        <w:rPr>
          <w:lang w:val="en-US"/>
        </w:rPr>
      </w:pPr>
      <w:r w:rsidRPr="00D412D8">
        <w:rPr>
          <w:lang w:val="en-US"/>
        </w:rPr>
        <w:t>Password:</w:t>
      </w:r>
      <w:r w:rsidR="00D412D8">
        <w:rPr>
          <w:lang w:val="en-US"/>
        </w:rPr>
        <w:t xml:space="preserve"> G</w:t>
      </w:r>
      <w:r w:rsidR="00D412D8" w:rsidRPr="00D412D8">
        <w:rPr>
          <w:lang w:val="en-US"/>
        </w:rPr>
        <w:t>iven b</w:t>
      </w:r>
      <w:r w:rsidR="00D412D8">
        <w:rPr>
          <w:lang w:val="en-US"/>
        </w:rPr>
        <w:t>y the PBX operator</w:t>
      </w:r>
    </w:p>
    <w:p w14:paraId="7B62CDB0" w14:textId="77777777" w:rsidR="00AD6041" w:rsidRPr="00005B7D" w:rsidRDefault="00AD6041" w:rsidP="00AD6041">
      <w:pPr>
        <w:pStyle w:val="Code"/>
        <w:rPr>
          <w:lang w:val="en-US"/>
        </w:rPr>
      </w:pPr>
      <w:r w:rsidRPr="00005B7D">
        <w:rPr>
          <w:lang w:val="en-US"/>
        </w:rPr>
        <w:t>SIP server 1</w:t>
      </w:r>
    </w:p>
    <w:p w14:paraId="628E2772" w14:textId="77777777" w:rsidR="00D412D8" w:rsidRPr="00D412D8" w:rsidRDefault="00AD6041" w:rsidP="00D412D8">
      <w:pPr>
        <w:pStyle w:val="Code"/>
        <w:rPr>
          <w:lang w:val="en-US"/>
        </w:rPr>
      </w:pPr>
      <w:r w:rsidRPr="00005B7D">
        <w:rPr>
          <w:lang w:val="en-US"/>
        </w:rPr>
        <w:t xml:space="preserve">Server Host: </w:t>
      </w:r>
      <w:r w:rsidR="00D412D8">
        <w:rPr>
          <w:lang w:val="en-US"/>
        </w:rPr>
        <w:t>G</w:t>
      </w:r>
      <w:r w:rsidR="00D412D8" w:rsidRPr="00D412D8">
        <w:rPr>
          <w:lang w:val="en-US"/>
        </w:rPr>
        <w:t>iven b</w:t>
      </w:r>
      <w:r w:rsidR="00D412D8">
        <w:rPr>
          <w:lang w:val="en-US"/>
        </w:rPr>
        <w:t>y the PBX Operator</w:t>
      </w:r>
    </w:p>
    <w:p w14:paraId="1879C8F5" w14:textId="44905CA7" w:rsidR="00AD6041" w:rsidRPr="00005B7D" w:rsidRDefault="00AD6041" w:rsidP="00AD6041">
      <w:pPr>
        <w:pStyle w:val="Code"/>
        <w:rPr>
          <w:lang w:val="en-US"/>
        </w:rPr>
      </w:pPr>
      <w:r w:rsidRPr="00005B7D">
        <w:rPr>
          <w:lang w:val="en-US"/>
        </w:rPr>
        <w:t>port 5</w:t>
      </w:r>
      <w:r w:rsidR="00D412D8">
        <w:rPr>
          <w:lang w:val="en-US"/>
        </w:rPr>
        <w:t>0</w:t>
      </w:r>
      <w:r w:rsidRPr="00005B7D">
        <w:rPr>
          <w:lang w:val="en-US"/>
        </w:rPr>
        <w:t>60</w:t>
      </w:r>
      <w:r w:rsidR="00D412D8">
        <w:rPr>
          <w:lang w:val="en-US"/>
        </w:rPr>
        <w:t xml:space="preserve"> (default)</w:t>
      </w:r>
    </w:p>
    <w:p w14:paraId="131F27C3" w14:textId="0C624FEF" w:rsidR="00AD6041" w:rsidRPr="00005B7D" w:rsidRDefault="00AD6041" w:rsidP="00D412D8">
      <w:r w:rsidRPr="00005B7D">
        <w:t xml:space="preserve">Rest </w:t>
      </w:r>
      <w:r w:rsidR="005B351E">
        <w:t>OK</w:t>
      </w:r>
      <w:r w:rsidRPr="00005B7D">
        <w:t>.</w:t>
      </w:r>
      <w:r w:rsidR="00D412D8">
        <w:t xml:space="preserve"> Press </w:t>
      </w:r>
      <w:r w:rsidR="005B351E">
        <w:t>"</w:t>
      </w:r>
      <w:r w:rsidR="00D412D8">
        <w:t>confirm</w:t>
      </w:r>
      <w:r w:rsidR="005B351E">
        <w:t>"</w:t>
      </w:r>
    </w:p>
    <w:p w14:paraId="197D24C3" w14:textId="2F6C9E89" w:rsidR="002B1A58" w:rsidRPr="002B1A58" w:rsidRDefault="002B1A58" w:rsidP="0012369F">
      <w:pPr>
        <w:pStyle w:val="berschrift2"/>
      </w:pPr>
      <w:r>
        <w:lastRenderedPageBreak/>
        <w:t>Directory</w:t>
      </w:r>
    </w:p>
    <w:p w14:paraId="7AFE3377" w14:textId="04D061AF" w:rsidR="00B80A82" w:rsidRDefault="00426CFA" w:rsidP="00355A32">
      <w:r w:rsidRPr="00993A3C">
        <w:rPr>
          <w:noProof/>
          <w:lang w:val="en-GB"/>
        </w:rPr>
        <w:drawing>
          <wp:inline distT="0" distB="0" distL="0" distR="0" wp14:anchorId="639FA18B" wp14:editId="7497F64A">
            <wp:extent cx="5731510" cy="3667921"/>
            <wp:effectExtent l="0" t="0" r="2540" b="8890"/>
            <wp:docPr id="524272914"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72914" name="Grafik 1" descr="Ein Bild, das Text, Screenshot, Software, Webseite enthält.&#10;&#10;Automatisch generierte Beschreibung"/>
                    <pic:cNvPicPr/>
                  </pic:nvPicPr>
                  <pic:blipFill>
                    <a:blip r:embed="rId33"/>
                    <a:stretch>
                      <a:fillRect/>
                    </a:stretch>
                  </pic:blipFill>
                  <pic:spPr>
                    <a:xfrm>
                      <a:off x="0" y="0"/>
                      <a:ext cx="5731510" cy="3667921"/>
                    </a:xfrm>
                    <a:prstGeom prst="rect">
                      <a:avLst/>
                    </a:prstGeom>
                  </pic:spPr>
                </pic:pic>
              </a:graphicData>
            </a:graphic>
          </wp:inline>
        </w:drawing>
      </w:r>
    </w:p>
    <w:p w14:paraId="53D2D19A" w14:textId="77777777" w:rsidR="00426CFA" w:rsidRPr="00993A3C" w:rsidRDefault="00426CFA" w:rsidP="00426CFA">
      <w:pPr>
        <w:rPr>
          <w:lang w:val="en-GB"/>
        </w:rPr>
      </w:pPr>
      <w:r w:rsidRPr="00993A3C">
        <w:rPr>
          <w:lang w:val="en-GB"/>
        </w:rPr>
        <w:t xml:space="preserve">Here are the entries </w:t>
      </w:r>
      <w:r>
        <w:rPr>
          <w:lang w:val="en-GB"/>
        </w:rPr>
        <w:t>for copy-</w:t>
      </w:r>
      <w:proofErr w:type="gramStart"/>
      <w:r>
        <w:rPr>
          <w:lang w:val="en-GB"/>
        </w:rPr>
        <w:t>paste</w:t>
      </w:r>
      <w:proofErr w:type="gramEnd"/>
    </w:p>
    <w:p w14:paraId="59BFEF77" w14:textId="77777777" w:rsidR="00426CFA" w:rsidRPr="00993A3C" w:rsidRDefault="00426CFA" w:rsidP="00426CFA">
      <w:pPr>
        <w:pStyle w:val="Code"/>
        <w:rPr>
          <w:lang w:val="en-GB"/>
        </w:rPr>
      </w:pPr>
      <w:r w:rsidRPr="00993A3C">
        <w:rPr>
          <w:lang w:val="en-GB"/>
        </w:rPr>
        <w:t>http://localnode.local.mesh/phonebook_yealink_direct.xml</w:t>
      </w:r>
    </w:p>
    <w:p w14:paraId="33527F00" w14:textId="77777777" w:rsidR="00426CFA" w:rsidRDefault="00000000" w:rsidP="00426CFA">
      <w:pPr>
        <w:pStyle w:val="Code"/>
        <w:rPr>
          <w:lang w:val="en-GB"/>
        </w:rPr>
      </w:pPr>
      <w:hyperlink r:id="rId34" w:history="1">
        <w:r w:rsidR="00426CFA" w:rsidRPr="003E3036">
          <w:rPr>
            <w:rStyle w:val="Hyperlink"/>
            <w:lang w:val="en-GB"/>
          </w:rPr>
          <w:t>http://localnode.local.mesh/phonebook_yealink_pbx.xml</w:t>
        </w:r>
      </w:hyperlink>
    </w:p>
    <w:p w14:paraId="1B52228A" w14:textId="457EEF6B" w:rsidR="00996FD8" w:rsidRPr="00996FD8" w:rsidRDefault="00996FD8" w:rsidP="00996FD8">
      <w:pPr>
        <w:pStyle w:val="berschrift2"/>
      </w:pPr>
      <w:r w:rsidRPr="00996FD8">
        <w:t>Directory Settings</w:t>
      </w:r>
    </w:p>
    <w:p w14:paraId="261EA09A" w14:textId="3FF0FE22" w:rsidR="00D412D8" w:rsidRDefault="00D412D8" w:rsidP="0012369F">
      <w:pPr>
        <w:pStyle w:val="berschrift2"/>
        <w:rPr>
          <w:rFonts w:asciiTheme="minorHAnsi" w:eastAsiaTheme="minorHAnsi" w:hAnsiTheme="minorHAnsi" w:cstheme="minorBidi"/>
          <w:color w:val="auto"/>
          <w:sz w:val="22"/>
          <w:szCs w:val="22"/>
        </w:rPr>
      </w:pPr>
      <w:r w:rsidRPr="00D412D8">
        <w:rPr>
          <w:rFonts w:asciiTheme="minorHAnsi" w:eastAsiaTheme="minorHAnsi" w:hAnsiTheme="minorHAnsi" w:cstheme="minorBidi"/>
          <w:color w:val="auto"/>
          <w:sz w:val="22"/>
          <w:szCs w:val="22"/>
        </w:rPr>
        <w:t>You can name your phone book</w:t>
      </w:r>
      <w:r>
        <w:rPr>
          <w:rFonts w:asciiTheme="minorHAnsi" w:eastAsiaTheme="minorHAnsi" w:hAnsiTheme="minorHAnsi" w:cstheme="minorBidi"/>
          <w:color w:val="auto"/>
          <w:sz w:val="22"/>
          <w:szCs w:val="22"/>
        </w:rPr>
        <w:t xml:space="preserve"> as you wish</w:t>
      </w:r>
      <w:r w:rsidRPr="00D412D8">
        <w:rPr>
          <w:rFonts w:asciiTheme="minorHAnsi" w:eastAsiaTheme="minorHAnsi" w:hAnsiTheme="minorHAnsi" w:cstheme="minorBidi"/>
          <w:color w:val="auto"/>
          <w:sz w:val="22"/>
          <w:szCs w:val="22"/>
        </w:rPr>
        <w:t>.</w:t>
      </w:r>
    </w:p>
    <w:p w14:paraId="74C75402" w14:textId="77777777" w:rsidR="00996FD8" w:rsidRDefault="00996FD8" w:rsidP="0012369F">
      <w:pPr>
        <w:pStyle w:val="berschrift2"/>
        <w:rPr>
          <w:lang w:val="de-CH"/>
        </w:rPr>
      </w:pPr>
      <w:r w:rsidRPr="00A70FDC">
        <w:rPr>
          <w:noProof/>
        </w:rPr>
        <w:drawing>
          <wp:inline distT="0" distB="0" distL="0" distR="0" wp14:anchorId="5D177D48" wp14:editId="4E8C5329">
            <wp:extent cx="4857750" cy="3353716"/>
            <wp:effectExtent l="0" t="0" r="0" b="0"/>
            <wp:docPr id="8" name="Grafik 8"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oftware, Webseite enthält.&#10;&#10;Automatisch generierte Beschreibung"/>
                    <pic:cNvPicPr/>
                  </pic:nvPicPr>
                  <pic:blipFill>
                    <a:blip r:embed="rId35"/>
                    <a:stretch>
                      <a:fillRect/>
                    </a:stretch>
                  </pic:blipFill>
                  <pic:spPr>
                    <a:xfrm>
                      <a:off x="0" y="0"/>
                      <a:ext cx="4864986" cy="3358711"/>
                    </a:xfrm>
                    <a:prstGeom prst="rect">
                      <a:avLst/>
                    </a:prstGeom>
                  </pic:spPr>
                </pic:pic>
              </a:graphicData>
            </a:graphic>
          </wp:inline>
        </w:drawing>
      </w:r>
    </w:p>
    <w:p w14:paraId="4792C8B4" w14:textId="77777777" w:rsidR="00996FD8" w:rsidRPr="00D412D8" w:rsidRDefault="00996FD8" w:rsidP="00996FD8">
      <w:r w:rsidRPr="00D412D8">
        <w:t>Integrate your remote p</w:t>
      </w:r>
      <w:r>
        <w:t xml:space="preserve">honebook. Otherwise, it is not shown in the </w:t>
      </w:r>
      <w:proofErr w:type="gramStart"/>
      <w:r>
        <w:t>display</w:t>
      </w:r>
      <w:proofErr w:type="gramEnd"/>
    </w:p>
    <w:p w14:paraId="550F5092" w14:textId="77777777" w:rsidR="00996FD8" w:rsidRPr="00996FD8" w:rsidRDefault="00996FD8" w:rsidP="00996FD8"/>
    <w:p w14:paraId="2A4D4C28" w14:textId="785F22CF" w:rsidR="007C3F11" w:rsidRPr="0012369F" w:rsidRDefault="007C3F11" w:rsidP="0012369F">
      <w:pPr>
        <w:pStyle w:val="berschrift2"/>
        <w:rPr>
          <w:lang w:val="de-CH"/>
        </w:rPr>
      </w:pPr>
      <w:r w:rsidRPr="0012369F">
        <w:rPr>
          <w:lang w:val="de-CH"/>
        </w:rPr>
        <w:t>Settings</w:t>
      </w:r>
    </w:p>
    <w:p w14:paraId="67CA2E89" w14:textId="5006E9AE" w:rsidR="00B163A5" w:rsidRDefault="00B163A5" w:rsidP="00355A32">
      <w:r w:rsidRPr="00B163A5">
        <w:rPr>
          <w:noProof/>
        </w:rPr>
        <w:drawing>
          <wp:inline distT="0" distB="0" distL="0" distR="0" wp14:anchorId="10858E05" wp14:editId="34916DFA">
            <wp:extent cx="4767993" cy="401764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3526" cy="4022308"/>
                    </a:xfrm>
                    <a:prstGeom prst="rect">
                      <a:avLst/>
                    </a:prstGeom>
                  </pic:spPr>
                </pic:pic>
              </a:graphicData>
            </a:graphic>
          </wp:inline>
        </w:drawing>
      </w:r>
    </w:p>
    <w:p w14:paraId="5073F8FC" w14:textId="18C67E7C" w:rsidR="00D412D8" w:rsidRDefault="00D412D8" w:rsidP="00355A32">
      <w:r>
        <w:t>Chose the appropriate NTP server and time zone for your country</w:t>
      </w:r>
    </w:p>
    <w:p w14:paraId="20E928A5" w14:textId="0F293C84" w:rsidR="00A70FDC" w:rsidRDefault="00A70FDC" w:rsidP="00355A32"/>
    <w:p w14:paraId="5CE9A026" w14:textId="4A4391A6" w:rsidR="00BB1DE3" w:rsidRDefault="00BB1DE3" w:rsidP="00773F98">
      <w:pPr>
        <w:pStyle w:val="berschrift2"/>
      </w:pPr>
      <w:r>
        <w:lastRenderedPageBreak/>
        <w:t>Auto</w:t>
      </w:r>
      <w:r w:rsidR="005B351E">
        <w:t xml:space="preserve"> </w:t>
      </w:r>
      <w:r>
        <w:t>provisioning</w:t>
      </w:r>
    </w:p>
    <w:p w14:paraId="7399AF94" w14:textId="69F1BBCC" w:rsidR="00A70FDC" w:rsidRDefault="00BB1DE3" w:rsidP="00355A32">
      <w:r w:rsidRPr="00BB1DE3">
        <w:rPr>
          <w:noProof/>
        </w:rPr>
        <w:drawing>
          <wp:inline distT="0" distB="0" distL="0" distR="0" wp14:anchorId="19C752A5" wp14:editId="7C852BEA">
            <wp:extent cx="5943600" cy="613791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137910"/>
                    </a:xfrm>
                    <a:prstGeom prst="rect">
                      <a:avLst/>
                    </a:prstGeom>
                  </pic:spPr>
                </pic:pic>
              </a:graphicData>
            </a:graphic>
          </wp:inline>
        </w:drawing>
      </w:r>
    </w:p>
    <w:p w14:paraId="35A65138" w14:textId="71AAC60B" w:rsidR="00D412D8" w:rsidRPr="00D412D8" w:rsidRDefault="00D412D8" w:rsidP="00D412D8">
      <w:r w:rsidRPr="00D412D8">
        <w:t xml:space="preserve">Set everything to </w:t>
      </w:r>
      <w:r w:rsidR="005B351E">
        <w:t>"</w:t>
      </w:r>
      <w:r w:rsidRPr="00D412D8">
        <w:t>off</w:t>
      </w:r>
      <w:r w:rsidR="005B351E">
        <w:t>."</w:t>
      </w:r>
    </w:p>
    <w:p w14:paraId="1F450D20" w14:textId="3F7C782D" w:rsidR="00773F98" w:rsidRDefault="00D412D8" w:rsidP="00D412D8">
      <w:r w:rsidRPr="00D412D8">
        <w:t>Now your phone is configured</w:t>
      </w:r>
      <w:r w:rsidR="005B351E">
        <w:t>,</w:t>
      </w:r>
      <w:r w:rsidRPr="00D412D8">
        <w:t xml:space="preserve"> and you can make your first call.</w:t>
      </w:r>
    </w:p>
    <w:p w14:paraId="0869D949" w14:textId="05F0356A" w:rsidR="00676448" w:rsidRDefault="00676448" w:rsidP="00676448">
      <w:pPr>
        <w:pStyle w:val="berschrift1"/>
      </w:pPr>
      <w:r>
        <w:lastRenderedPageBreak/>
        <w:t>Configure Access point for telephone usage</w:t>
      </w:r>
    </w:p>
    <w:p w14:paraId="4055FD3C" w14:textId="251B2AA5" w:rsidR="00676448" w:rsidRDefault="00676448" w:rsidP="00676448">
      <w:r>
        <w:t>If you want to connect your telephone directly to an access point (without a hap router)</w:t>
      </w:r>
      <w:r w:rsidR="005B351E">
        <w:t>,</w:t>
      </w:r>
      <w:r>
        <w:t xml:space="preserve"> you need to set </w:t>
      </w:r>
      <w:r w:rsidR="005B351E">
        <w:t>"</w:t>
      </w:r>
      <w:r w:rsidRPr="00676448">
        <w:t>Provide default route to LAN device</w:t>
      </w:r>
      <w:r>
        <w:t>s</w:t>
      </w:r>
      <w:r w:rsidR="005B351E">
        <w:t>"</w:t>
      </w:r>
      <w:r>
        <w:t xml:space="preserve"> to on</w:t>
      </w:r>
      <w:r>
        <w:br/>
      </w:r>
      <w:r>
        <w:rPr>
          <w:noProof/>
        </w:rPr>
        <w:drawing>
          <wp:inline distT="0" distB="0" distL="0" distR="0" wp14:anchorId="604371B6" wp14:editId="5140D3E2">
            <wp:extent cx="4071870" cy="4434576"/>
            <wp:effectExtent l="0" t="0" r="508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7337" cy="4440530"/>
                    </a:xfrm>
                    <a:prstGeom prst="rect">
                      <a:avLst/>
                    </a:prstGeom>
                  </pic:spPr>
                </pic:pic>
              </a:graphicData>
            </a:graphic>
          </wp:inline>
        </w:drawing>
      </w:r>
    </w:p>
    <w:p w14:paraId="3BDE397B" w14:textId="1E3FBCAF" w:rsidR="00676448" w:rsidRDefault="00676448" w:rsidP="00676448">
      <w:r>
        <w:t>Otherwise</w:t>
      </w:r>
      <w:r w:rsidR="005B351E">
        <w:t>,</w:t>
      </w:r>
      <w:r>
        <w:t xml:space="preserve"> it will not work. This is not needed for the hap routers.</w:t>
      </w:r>
    </w:p>
    <w:sectPr w:rsidR="00676448" w:rsidSect="003F347B">
      <w:footerReference w:type="default" r:id="rId39"/>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F16AF" w14:textId="77777777" w:rsidR="007B4F5B" w:rsidRDefault="007B4F5B" w:rsidP="00865BE5">
      <w:pPr>
        <w:spacing w:after="0" w:line="240" w:lineRule="auto"/>
      </w:pPr>
      <w:r>
        <w:separator/>
      </w:r>
    </w:p>
  </w:endnote>
  <w:endnote w:type="continuationSeparator" w:id="0">
    <w:p w14:paraId="44D7C962" w14:textId="77777777" w:rsidR="007B4F5B" w:rsidRDefault="007B4F5B" w:rsidP="00865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415550"/>
      <w:docPartObj>
        <w:docPartGallery w:val="Page Numbers (Bottom of Page)"/>
        <w:docPartUnique/>
      </w:docPartObj>
    </w:sdtPr>
    <w:sdtContent>
      <w:p w14:paraId="0D9D014F" w14:textId="0A543EC4" w:rsidR="00865BE5" w:rsidRDefault="00865BE5">
        <w:pPr>
          <w:pStyle w:val="Fuzeile"/>
          <w:jc w:val="center"/>
        </w:pPr>
        <w:r>
          <w:fldChar w:fldCharType="begin"/>
        </w:r>
        <w:r>
          <w:instrText>PAGE   \* MERGEFORMAT</w:instrText>
        </w:r>
        <w:r>
          <w:fldChar w:fldCharType="separate"/>
        </w:r>
        <w:r>
          <w:rPr>
            <w:lang w:val="de-DE"/>
          </w:rPr>
          <w:t>2</w:t>
        </w:r>
        <w:r>
          <w:fldChar w:fldCharType="end"/>
        </w:r>
      </w:p>
    </w:sdtContent>
  </w:sdt>
  <w:p w14:paraId="46A33915" w14:textId="77777777" w:rsidR="00865BE5" w:rsidRDefault="00865BE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56598" w14:textId="77777777" w:rsidR="007B4F5B" w:rsidRDefault="007B4F5B" w:rsidP="00865BE5">
      <w:pPr>
        <w:spacing w:after="0" w:line="240" w:lineRule="auto"/>
      </w:pPr>
      <w:r>
        <w:separator/>
      </w:r>
    </w:p>
  </w:footnote>
  <w:footnote w:type="continuationSeparator" w:id="0">
    <w:p w14:paraId="57BCBCF2" w14:textId="77777777" w:rsidR="007B4F5B" w:rsidRDefault="007B4F5B" w:rsidP="00865B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B557A"/>
    <w:multiLevelType w:val="hybridMultilevel"/>
    <w:tmpl w:val="34589BDC"/>
    <w:lvl w:ilvl="0" w:tplc="03DC51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497410"/>
    <w:multiLevelType w:val="hybridMultilevel"/>
    <w:tmpl w:val="0DDE8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0C6784"/>
    <w:multiLevelType w:val="hybridMultilevel"/>
    <w:tmpl w:val="C91009A8"/>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8185403">
    <w:abstractNumId w:val="2"/>
  </w:num>
  <w:num w:numId="2" w16cid:durableId="421418779">
    <w:abstractNumId w:val="4"/>
  </w:num>
  <w:num w:numId="3" w16cid:durableId="1292058329">
    <w:abstractNumId w:val="3"/>
  </w:num>
  <w:num w:numId="4" w16cid:durableId="1820226975">
    <w:abstractNumId w:val="0"/>
  </w:num>
  <w:num w:numId="5" w16cid:durableId="5530816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0LIWAHL+rrUtAAAA"/>
  </w:docVars>
  <w:rsids>
    <w:rsidRoot w:val="00262208"/>
    <w:rsid w:val="00005B7D"/>
    <w:rsid w:val="00082F20"/>
    <w:rsid w:val="000C51C1"/>
    <w:rsid w:val="00120168"/>
    <w:rsid w:val="0012369F"/>
    <w:rsid w:val="00131429"/>
    <w:rsid w:val="00155484"/>
    <w:rsid w:val="00161869"/>
    <w:rsid w:val="00170AF8"/>
    <w:rsid w:val="001718C6"/>
    <w:rsid w:val="0018594D"/>
    <w:rsid w:val="001D6E0F"/>
    <w:rsid w:val="00203AB8"/>
    <w:rsid w:val="00215D40"/>
    <w:rsid w:val="00236FFF"/>
    <w:rsid w:val="00245A16"/>
    <w:rsid w:val="00262208"/>
    <w:rsid w:val="002627A8"/>
    <w:rsid w:val="00290CC8"/>
    <w:rsid w:val="002A1AB6"/>
    <w:rsid w:val="002B1A58"/>
    <w:rsid w:val="0032707E"/>
    <w:rsid w:val="00355344"/>
    <w:rsid w:val="00355A32"/>
    <w:rsid w:val="00380278"/>
    <w:rsid w:val="003A4B19"/>
    <w:rsid w:val="003C14C5"/>
    <w:rsid w:val="003D039E"/>
    <w:rsid w:val="003D0EEC"/>
    <w:rsid w:val="003D5E4D"/>
    <w:rsid w:val="003F347B"/>
    <w:rsid w:val="004221C5"/>
    <w:rsid w:val="00423D76"/>
    <w:rsid w:val="00426CFA"/>
    <w:rsid w:val="00445655"/>
    <w:rsid w:val="004534B2"/>
    <w:rsid w:val="004964E7"/>
    <w:rsid w:val="004C0FD4"/>
    <w:rsid w:val="00502DD8"/>
    <w:rsid w:val="00530F63"/>
    <w:rsid w:val="005473F1"/>
    <w:rsid w:val="00594F0F"/>
    <w:rsid w:val="005B351E"/>
    <w:rsid w:val="005B7D73"/>
    <w:rsid w:val="005F12F7"/>
    <w:rsid w:val="006349F1"/>
    <w:rsid w:val="0065743A"/>
    <w:rsid w:val="00673F31"/>
    <w:rsid w:val="00676448"/>
    <w:rsid w:val="00680919"/>
    <w:rsid w:val="006B5B9F"/>
    <w:rsid w:val="006F6564"/>
    <w:rsid w:val="006F72B5"/>
    <w:rsid w:val="00730C0B"/>
    <w:rsid w:val="0073709E"/>
    <w:rsid w:val="007679F8"/>
    <w:rsid w:val="00773F98"/>
    <w:rsid w:val="00777A81"/>
    <w:rsid w:val="007B4F5B"/>
    <w:rsid w:val="007B6AE1"/>
    <w:rsid w:val="007C2691"/>
    <w:rsid w:val="007C3F11"/>
    <w:rsid w:val="007E2240"/>
    <w:rsid w:val="007E3EB9"/>
    <w:rsid w:val="00800B55"/>
    <w:rsid w:val="008268DA"/>
    <w:rsid w:val="008326B7"/>
    <w:rsid w:val="00860620"/>
    <w:rsid w:val="00861938"/>
    <w:rsid w:val="00865BE5"/>
    <w:rsid w:val="00876632"/>
    <w:rsid w:val="0088369E"/>
    <w:rsid w:val="008A253B"/>
    <w:rsid w:val="00982676"/>
    <w:rsid w:val="00996FD8"/>
    <w:rsid w:val="009D31CE"/>
    <w:rsid w:val="009E32C3"/>
    <w:rsid w:val="00A059AC"/>
    <w:rsid w:val="00A26118"/>
    <w:rsid w:val="00A36114"/>
    <w:rsid w:val="00A625C1"/>
    <w:rsid w:val="00A6592E"/>
    <w:rsid w:val="00A70FDC"/>
    <w:rsid w:val="00A7462D"/>
    <w:rsid w:val="00A77D2F"/>
    <w:rsid w:val="00A85838"/>
    <w:rsid w:val="00A966B8"/>
    <w:rsid w:val="00AA0A9F"/>
    <w:rsid w:val="00AD0172"/>
    <w:rsid w:val="00AD6041"/>
    <w:rsid w:val="00B07B22"/>
    <w:rsid w:val="00B163A5"/>
    <w:rsid w:val="00B41FF6"/>
    <w:rsid w:val="00B46830"/>
    <w:rsid w:val="00B5210A"/>
    <w:rsid w:val="00B80A82"/>
    <w:rsid w:val="00B81969"/>
    <w:rsid w:val="00BA2540"/>
    <w:rsid w:val="00BA3A02"/>
    <w:rsid w:val="00BB1DE3"/>
    <w:rsid w:val="00BC3ED9"/>
    <w:rsid w:val="00BD6C30"/>
    <w:rsid w:val="00C80158"/>
    <w:rsid w:val="00C81B01"/>
    <w:rsid w:val="00CA6D72"/>
    <w:rsid w:val="00CD15F0"/>
    <w:rsid w:val="00CE7E50"/>
    <w:rsid w:val="00CF1436"/>
    <w:rsid w:val="00CF70FF"/>
    <w:rsid w:val="00D019A1"/>
    <w:rsid w:val="00D11EAE"/>
    <w:rsid w:val="00D412D8"/>
    <w:rsid w:val="00D41B93"/>
    <w:rsid w:val="00D52422"/>
    <w:rsid w:val="00D70250"/>
    <w:rsid w:val="00D7372D"/>
    <w:rsid w:val="00DC35CF"/>
    <w:rsid w:val="00DE4BFF"/>
    <w:rsid w:val="00E536EC"/>
    <w:rsid w:val="00E569EF"/>
    <w:rsid w:val="00E70C81"/>
    <w:rsid w:val="00E93595"/>
    <w:rsid w:val="00E956C7"/>
    <w:rsid w:val="00EC1BC6"/>
    <w:rsid w:val="00EC288D"/>
    <w:rsid w:val="00EE15F5"/>
    <w:rsid w:val="00EE34B9"/>
    <w:rsid w:val="00F1526C"/>
    <w:rsid w:val="00F34D4D"/>
    <w:rsid w:val="00F66A3A"/>
    <w:rsid w:val="00F85283"/>
    <w:rsid w:val="00F91366"/>
    <w:rsid w:val="00FA185A"/>
    <w:rsid w:val="00FC073B"/>
    <w:rsid w:val="00FD242B"/>
    <w:rsid w:val="00FE642D"/>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D451D"/>
  <w15:docId w15:val="{5CACFB7B-8148-4F99-8666-B8CAE795F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964E7"/>
  </w:style>
  <w:style w:type="paragraph" w:styleId="berschrift1">
    <w:name w:val="heading 1"/>
    <w:basedOn w:val="Standard"/>
    <w:next w:val="Standard"/>
    <w:link w:val="berschrift1Zchn"/>
    <w:uiPriority w:val="9"/>
    <w:qFormat/>
    <w:rsid w:val="00EC288D"/>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55A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82F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05B7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005B7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6349F1"/>
    <w:pPr>
      <w:pBdr>
        <w:top w:val="single" w:sz="8" w:space="1" w:color="auto"/>
        <w:left w:val="single" w:sz="8" w:space="4" w:color="auto"/>
        <w:bottom w:val="single" w:sz="8" w:space="1" w:color="auto"/>
        <w:right w:val="single" w:sz="8" w:space="4" w:color="auto"/>
      </w:pBdr>
      <w:spacing w:before="120" w:after="120" w:line="240" w:lineRule="auto"/>
      <w:ind w:left="284"/>
    </w:pPr>
    <w:rPr>
      <w:rFonts w:ascii="Consolas" w:hAnsi="Consolas"/>
      <w:sz w:val="20"/>
      <w:lang w:val="de-CH"/>
    </w:rPr>
  </w:style>
  <w:style w:type="character" w:customStyle="1" w:styleId="CodeZchn">
    <w:name w:val="Code Zchn"/>
    <w:basedOn w:val="Absatz-Standardschriftart"/>
    <w:link w:val="Code"/>
    <w:rsid w:val="006349F1"/>
    <w:rPr>
      <w:rFonts w:ascii="Consolas" w:hAnsi="Consolas"/>
      <w:sz w:val="20"/>
      <w:lang w:val="de-CH"/>
    </w:rPr>
  </w:style>
  <w:style w:type="paragraph" w:styleId="Titel">
    <w:name w:val="Title"/>
    <w:basedOn w:val="Standard"/>
    <w:next w:val="Standard"/>
    <w:link w:val="TitelZchn"/>
    <w:uiPriority w:val="10"/>
    <w:qFormat/>
    <w:rsid w:val="002622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6220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EC288D"/>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FD242B"/>
    <w:rPr>
      <w:color w:val="0563C1" w:themeColor="hyperlink"/>
      <w:u w:val="single"/>
    </w:rPr>
  </w:style>
  <w:style w:type="character" w:styleId="NichtaufgelsteErwhnung">
    <w:name w:val="Unresolved Mention"/>
    <w:basedOn w:val="Absatz-Standardschriftart"/>
    <w:uiPriority w:val="99"/>
    <w:semiHidden/>
    <w:unhideWhenUsed/>
    <w:rsid w:val="00FD242B"/>
    <w:rPr>
      <w:color w:val="605E5C"/>
      <w:shd w:val="clear" w:color="auto" w:fill="E1DFDD"/>
    </w:rPr>
  </w:style>
  <w:style w:type="character" w:customStyle="1" w:styleId="berschrift2Zchn">
    <w:name w:val="Überschrift 2 Zchn"/>
    <w:basedOn w:val="Absatz-Standardschriftart"/>
    <w:link w:val="berschrift2"/>
    <w:uiPriority w:val="9"/>
    <w:rsid w:val="00355A3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82F20"/>
    <w:rPr>
      <w:rFonts w:asciiTheme="majorHAnsi" w:eastAsiaTheme="majorEastAsia" w:hAnsiTheme="majorHAnsi" w:cstheme="majorBidi"/>
      <w:color w:val="1F3763" w:themeColor="accent1" w:themeShade="7F"/>
      <w:sz w:val="24"/>
      <w:szCs w:val="24"/>
    </w:rPr>
  </w:style>
  <w:style w:type="character" w:customStyle="1" w:styleId="Internetverknpfung">
    <w:name w:val="Internetverknüpfung"/>
    <w:rsid w:val="00A77D2F"/>
    <w:rPr>
      <w:color w:val="000080"/>
      <w:u w:val="single"/>
    </w:rPr>
  </w:style>
  <w:style w:type="character" w:styleId="BesuchterLink">
    <w:name w:val="FollowedHyperlink"/>
    <w:basedOn w:val="Absatz-Standardschriftart"/>
    <w:uiPriority w:val="99"/>
    <w:semiHidden/>
    <w:unhideWhenUsed/>
    <w:rsid w:val="00594F0F"/>
    <w:rPr>
      <w:color w:val="954F72" w:themeColor="followedHyperlink"/>
      <w:u w:val="single"/>
    </w:rPr>
  </w:style>
  <w:style w:type="paragraph" w:styleId="Listenabsatz">
    <w:name w:val="List Paragraph"/>
    <w:basedOn w:val="Standard"/>
    <w:uiPriority w:val="34"/>
    <w:qFormat/>
    <w:rsid w:val="007C3F11"/>
    <w:pPr>
      <w:ind w:left="720"/>
      <w:contextualSpacing/>
    </w:pPr>
  </w:style>
  <w:style w:type="character" w:styleId="Zeilennummer">
    <w:name w:val="line number"/>
    <w:basedOn w:val="Absatz-Standardschriftart"/>
    <w:uiPriority w:val="99"/>
    <w:semiHidden/>
    <w:unhideWhenUsed/>
    <w:rsid w:val="00865BE5"/>
  </w:style>
  <w:style w:type="paragraph" w:styleId="Kopfzeile">
    <w:name w:val="header"/>
    <w:basedOn w:val="Standard"/>
    <w:link w:val="KopfzeileZchn"/>
    <w:uiPriority w:val="99"/>
    <w:unhideWhenUsed/>
    <w:rsid w:val="00865BE5"/>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865BE5"/>
  </w:style>
  <w:style w:type="paragraph" w:styleId="Fuzeile">
    <w:name w:val="footer"/>
    <w:basedOn w:val="Standard"/>
    <w:link w:val="FuzeileZchn"/>
    <w:uiPriority w:val="99"/>
    <w:unhideWhenUsed/>
    <w:rsid w:val="00865BE5"/>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865BE5"/>
  </w:style>
  <w:style w:type="character" w:customStyle="1" w:styleId="berschrift4Zchn">
    <w:name w:val="Überschrift 4 Zchn"/>
    <w:basedOn w:val="Absatz-Standardschriftart"/>
    <w:link w:val="berschrift4"/>
    <w:uiPriority w:val="9"/>
    <w:rsid w:val="00005B7D"/>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005B7D"/>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5344">
      <w:bodyDiv w:val="1"/>
      <w:marLeft w:val="0"/>
      <w:marRight w:val="0"/>
      <w:marTop w:val="0"/>
      <w:marBottom w:val="0"/>
      <w:divBdr>
        <w:top w:val="none" w:sz="0" w:space="0" w:color="auto"/>
        <w:left w:val="none" w:sz="0" w:space="0" w:color="auto"/>
        <w:bottom w:val="none" w:sz="0" w:space="0" w:color="auto"/>
        <w:right w:val="none" w:sz="0" w:space="0" w:color="auto"/>
      </w:divBdr>
    </w:div>
    <w:div w:id="372926581">
      <w:bodyDiv w:val="1"/>
      <w:marLeft w:val="0"/>
      <w:marRight w:val="0"/>
      <w:marTop w:val="0"/>
      <w:marBottom w:val="0"/>
      <w:divBdr>
        <w:top w:val="none" w:sz="0" w:space="0" w:color="auto"/>
        <w:left w:val="none" w:sz="0" w:space="0" w:color="auto"/>
        <w:bottom w:val="none" w:sz="0" w:space="0" w:color="auto"/>
        <w:right w:val="none" w:sz="0" w:space="0" w:color="auto"/>
      </w:divBdr>
    </w:div>
    <w:div w:id="1248538731">
      <w:bodyDiv w:val="1"/>
      <w:marLeft w:val="0"/>
      <w:marRight w:val="0"/>
      <w:marTop w:val="0"/>
      <w:marBottom w:val="0"/>
      <w:divBdr>
        <w:top w:val="none" w:sz="0" w:space="0" w:color="auto"/>
        <w:left w:val="none" w:sz="0" w:space="0" w:color="auto"/>
        <w:bottom w:val="none" w:sz="0" w:space="0" w:color="auto"/>
        <w:right w:val="none" w:sz="0" w:space="0" w:color="auto"/>
      </w:divBdr>
    </w:div>
    <w:div w:id="1362166691">
      <w:bodyDiv w:val="1"/>
      <w:marLeft w:val="0"/>
      <w:marRight w:val="0"/>
      <w:marTop w:val="0"/>
      <w:marBottom w:val="0"/>
      <w:divBdr>
        <w:top w:val="none" w:sz="0" w:space="0" w:color="auto"/>
        <w:left w:val="none" w:sz="0" w:space="0" w:color="auto"/>
        <w:bottom w:val="none" w:sz="0" w:space="0" w:color="auto"/>
        <w:right w:val="none" w:sz="0" w:space="0" w:color="auto"/>
      </w:divBdr>
    </w:div>
    <w:div w:id="1437482067">
      <w:bodyDiv w:val="1"/>
      <w:marLeft w:val="0"/>
      <w:marRight w:val="0"/>
      <w:marTop w:val="0"/>
      <w:marBottom w:val="0"/>
      <w:divBdr>
        <w:top w:val="none" w:sz="0" w:space="0" w:color="auto"/>
        <w:left w:val="none" w:sz="0" w:space="0" w:color="auto"/>
        <w:bottom w:val="none" w:sz="0" w:space="0" w:color="auto"/>
        <w:right w:val="none" w:sz="0" w:space="0" w:color="auto"/>
      </w:divBdr>
    </w:div>
    <w:div w:id="1530945237">
      <w:bodyDiv w:val="1"/>
      <w:marLeft w:val="0"/>
      <w:marRight w:val="0"/>
      <w:marTop w:val="0"/>
      <w:marBottom w:val="0"/>
      <w:divBdr>
        <w:top w:val="none" w:sz="0" w:space="0" w:color="auto"/>
        <w:left w:val="none" w:sz="0" w:space="0" w:color="auto"/>
        <w:bottom w:val="none" w:sz="0" w:space="0" w:color="auto"/>
        <w:right w:val="none" w:sz="0" w:space="0" w:color="auto"/>
      </w:divBdr>
      <w:divsChild>
        <w:div w:id="1803111040">
          <w:marLeft w:val="0"/>
          <w:marRight w:val="0"/>
          <w:marTop w:val="0"/>
          <w:marBottom w:val="0"/>
          <w:divBdr>
            <w:top w:val="none" w:sz="0" w:space="0" w:color="auto"/>
            <w:left w:val="none" w:sz="0" w:space="0" w:color="auto"/>
            <w:bottom w:val="none" w:sz="0" w:space="0" w:color="auto"/>
            <w:right w:val="none" w:sz="0" w:space="0" w:color="auto"/>
          </w:divBdr>
        </w:div>
        <w:div w:id="77059321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wnloads.arednmesh.org/firmware/html/stable.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localnode.local.mesh/phonebook_yealink_pbx.x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yealink.provu.co.uk/fw/recovery/"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google.com/spreadsheets/d/1g33BHSXMC8T4Cmfz_Zq-XxtPP17dtEBexF2i4KKe_Mc/edit?usp=sharing" TargetMode="External"/><Relationship Id="rId30" Type="http://schemas.openxmlformats.org/officeDocument/2006/relationships/hyperlink" Target="https://support.yealink.com/en/portal/docList?archiveType=software&amp;productCode=9f64db103d0b41be" TargetMode="External"/><Relationship Id="rId35"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47B12-27DF-43FF-A246-F09E55F3B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18</Pages>
  <Words>1539</Words>
  <Characters>8773</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12</cp:revision>
  <cp:lastPrinted>2023-03-18T07:25:00Z</cp:lastPrinted>
  <dcterms:created xsi:type="dcterms:W3CDTF">2023-04-09T06:49:00Z</dcterms:created>
  <dcterms:modified xsi:type="dcterms:W3CDTF">2023-08-04T04:17:00Z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55aa1d1cda14f5e4a98479f737b76383ce82f0149a3ee3ea7550f822af9f5d00</vt:lpwstr>
  </property>
</Properties>
</file>